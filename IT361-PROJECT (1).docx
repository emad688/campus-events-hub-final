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a9"/>
                                  <w:jc w:val="center"/>
                                  <w:rPr>
                                    <w:sz w:val="52"/>
                                    <w:szCs w:val="52"/>
                                  </w:rPr>
                                </w:pPr>
                                <w:r w:rsidRPr="00B924E4">
                                  <w:rPr>
                                    <w:sz w:val="52"/>
                                    <w:szCs w:val="52"/>
                                  </w:rPr>
                                  <w:t>Project</w:t>
                                </w:r>
                              </w:p>
                            </w:sdtContent>
                          </w:sdt>
                          <w:p w14:paraId="29DD9B11" w14:textId="1A49953B" w:rsidR="00023848" w:rsidRPr="00B924E4" w:rsidRDefault="00000000" w:rsidP="006C507D">
                            <w:pPr>
                              <w:pStyle w:val="a6"/>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&#13;&#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a9"/>
                            <w:jc w:val="center"/>
                            <w:rPr>
                              <w:sz w:val="52"/>
                              <w:szCs w:val="52"/>
                            </w:rPr>
                          </w:pPr>
                          <w:r w:rsidRPr="00B924E4">
                            <w:rPr>
                              <w:sz w:val="52"/>
                              <w:szCs w:val="52"/>
                            </w:rPr>
                            <w:t>Project</w:t>
                          </w:r>
                        </w:p>
                      </w:sdtContent>
                    </w:sdt>
                    <w:p w14:paraId="29DD9B11" w14:textId="1A49953B" w:rsidR="00023848" w:rsidRPr="00B924E4" w:rsidRDefault="00000000" w:rsidP="006C507D">
                      <w:pPr>
                        <w:pStyle w:val="a6"/>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&#13;&#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26645DCD" w14:textId="71776012" w:rsidR="00023848" w:rsidRPr="006C507D" w:rsidRDefault="00023848">
                                      <w:pPr>
                                        <w:pStyle w:val="a5"/>
                                        <w:rPr>
                                          <w:b/>
                                          <w:bCs/>
                                          <w:sz w:val="28"/>
                                          <w:szCs w:val="28"/>
                                        </w:rPr>
                                      </w:pPr>
                                      <w:r w:rsidRPr="006C507D">
                                        <w:rPr>
                                          <w:b/>
                                          <w:bCs/>
                                          <w:sz w:val="28"/>
                                          <w:szCs w:val="28"/>
                                        </w:rPr>
                                        <w:t xml:space="preserve">Name: </w:t>
                                      </w:r>
                                      <w:r w:rsidR="000E5323" w:rsidRPr="000E5323">
                                        <w:rPr>
                                          <w:rFonts w:ascii="Times New Roman" w:eastAsia="Times New Roman" w:hAnsi="Times New Roman" w:cs="Times New Roman"/>
                                          <w:color w:val="auto"/>
                                          <w:sz w:val="24"/>
                                          <w:szCs w:val="24"/>
                                          <w:lang w:eastAsia="en-US"/>
                                        </w:rPr>
                                        <w:t xml:space="preserve">Ruba </w:t>
                                      </w:r>
                                      <w:proofErr w:type="spellStart"/>
                                      <w:r w:rsidR="000E5323" w:rsidRPr="000E5323">
                                        <w:rPr>
                                          <w:rFonts w:ascii="Times New Roman" w:eastAsia="Times New Roman" w:hAnsi="Times New Roman" w:cs="Times New Roman"/>
                                          <w:color w:val="auto"/>
                                          <w:sz w:val="24"/>
                                          <w:szCs w:val="24"/>
                                          <w:lang w:eastAsia="en-US"/>
                                        </w:rPr>
                                        <w:t>Almuzaini</w:t>
                                      </w:r>
                                      <w:proofErr w:type="spellEnd"/>
                                      <w:r w:rsidR="000E5323" w:rsidRPr="006C507D">
                                        <w:rPr>
                                          <w:b/>
                                          <w:bCs/>
                                          <w:sz w:val="28"/>
                                          <w:szCs w:val="28"/>
                                        </w:rPr>
                                        <w:t xml:space="preserve"> </w:t>
                                      </w:r>
                                      <w:r w:rsidRPr="006C507D">
                                        <w:rPr>
                                          <w:b/>
                                          <w:bCs/>
                                          <w:sz w:val="28"/>
                                          <w:szCs w:val="28"/>
                                        </w:rPr>
                                        <w:t xml:space="preserve">Name: </w:t>
                                      </w:r>
                                      <w:r w:rsidR="000E5323" w:rsidRPr="000E5323">
                                        <w:rPr>
                                          <w:rFonts w:ascii="Times New Roman" w:eastAsia="Times New Roman" w:hAnsi="Times New Roman" w:cs="Times New Roman"/>
                                          <w:color w:val="auto"/>
                                          <w:sz w:val="24"/>
                                          <w:szCs w:val="24"/>
                                          <w:lang w:eastAsia="en-US"/>
                                        </w:rPr>
                                        <w:t>Lamya Alotaibi</w:t>
                                      </w:r>
                                    </w:p>
                                    <w:p w14:paraId="0FD3F083" w14:textId="4254D504" w:rsidR="00E500BB" w:rsidRPr="006C507D" w:rsidRDefault="00023848">
                                      <w:pPr>
                                        <w:pStyle w:val="a5"/>
                                        <w:rPr>
                                          <w:b/>
                                          <w:bCs/>
                                          <w:sz w:val="28"/>
                                          <w:szCs w:val="28"/>
                                        </w:rPr>
                                      </w:pPr>
                                      <w:r w:rsidRPr="006C507D">
                                        <w:rPr>
                                          <w:b/>
                                          <w:bCs/>
                                          <w:sz w:val="28"/>
                                          <w:szCs w:val="28"/>
                                        </w:rPr>
                                        <w:t>Name:</w:t>
                                      </w:r>
                                      <w:r w:rsidR="000E5323" w:rsidRPr="000E5323">
                                        <w:rPr>
                                          <w:rFonts w:ascii="Times New Roman" w:eastAsia="Times New Roman" w:hAnsi="Times New Roman" w:cs="Times New Roman"/>
                                          <w:color w:val="auto"/>
                                          <w:sz w:val="24"/>
                                          <w:szCs w:val="24"/>
                                          <w:lang w:eastAsia="en-US"/>
                                        </w:rPr>
                                        <w:t xml:space="preserve"> Manal </w:t>
                                      </w:r>
                                      <w:proofErr w:type="spellStart"/>
                                      <w:r w:rsidR="000E5323" w:rsidRPr="000E5323">
                                        <w:rPr>
                                          <w:rFonts w:ascii="Times New Roman" w:eastAsia="Times New Roman" w:hAnsi="Times New Roman" w:cs="Times New Roman"/>
                                          <w:color w:val="auto"/>
                                          <w:sz w:val="24"/>
                                          <w:szCs w:val="24"/>
                                          <w:lang w:eastAsia="en-US"/>
                                        </w:rPr>
                                        <w:t>Almusabbihi</w:t>
                                      </w:r>
                                      <w:proofErr w:type="spellEnd"/>
                                      <w:r w:rsidR="000E5323" w:rsidRPr="006C507D">
                                        <w:rPr>
                                          <w:b/>
                                          <w:bCs/>
                                          <w:sz w:val="28"/>
                                          <w:szCs w:val="28"/>
                                        </w:rPr>
                                        <w:t xml:space="preserve"> </w:t>
                                      </w:r>
                                      <w:r w:rsidR="00E500BB" w:rsidRPr="006C507D">
                                        <w:rPr>
                                          <w:b/>
                                          <w:bCs/>
                                          <w:sz w:val="28"/>
                                          <w:szCs w:val="28"/>
                                        </w:rPr>
                                        <w:t>Name:</w:t>
                                      </w:r>
                                    </w:p>
                                  </w:tc>
                                  <w:tc>
                                    <w:tcPr>
                                      <w:tcW w:w="1667" w:type="pct"/>
                                      <w:tcMar>
                                        <w:bottom w:w="144" w:type="dxa"/>
                                      </w:tcMar>
                                    </w:tcPr>
                                    <w:p w14:paraId="50BE7F38" w14:textId="77777777" w:rsidR="00023848" w:rsidRPr="006C507D" w:rsidRDefault="00023848" w:rsidP="00E8497B">
                                      <w:pPr>
                                        <w:pStyle w:val="a5"/>
                                        <w:ind w:left="0"/>
                                        <w:rPr>
                                          <w:b/>
                                          <w:bCs/>
                                        </w:rPr>
                                      </w:pPr>
                                    </w:p>
                                  </w:tc>
                                  <w:tc>
                                    <w:tcPr>
                                      <w:tcW w:w="1667" w:type="pct"/>
                                      <w:tcMar>
                                        <w:bottom w:w="144" w:type="dxa"/>
                                      </w:tcMar>
                                    </w:tcPr>
                                    <w:p w14:paraId="372378F0" w14:textId="2DDB754D" w:rsidR="00023848" w:rsidRPr="006C507D" w:rsidRDefault="00023848" w:rsidP="006C507D">
                                      <w:pPr>
                                        <w:pStyle w:val="a5"/>
                                        <w:rPr>
                                          <w:b/>
                                          <w:bCs/>
                                          <w:sz w:val="28"/>
                                          <w:szCs w:val="28"/>
                                        </w:rPr>
                                      </w:pPr>
                                      <w:r w:rsidRPr="006C507D">
                                        <w:rPr>
                                          <w:b/>
                                          <w:bCs/>
                                          <w:sz w:val="28"/>
                                          <w:szCs w:val="28"/>
                                        </w:rPr>
                                        <w:t xml:space="preserve">ID: </w:t>
                                      </w:r>
                                    </w:p>
                                    <w:p w14:paraId="2A5E462A" w14:textId="666E5C0F" w:rsidR="00023848" w:rsidRPr="006C507D" w:rsidRDefault="00023848">
                                      <w:pPr>
                                        <w:pStyle w:val="a5"/>
                                        <w:rPr>
                                          <w:b/>
                                          <w:bCs/>
                                          <w:sz w:val="28"/>
                                          <w:szCs w:val="28"/>
                                        </w:rPr>
                                      </w:pPr>
                                      <w:r w:rsidRPr="006C507D">
                                        <w:rPr>
                                          <w:b/>
                                          <w:bCs/>
                                          <w:sz w:val="28"/>
                                          <w:szCs w:val="28"/>
                                        </w:rPr>
                                        <w:t>ID:</w:t>
                                      </w:r>
                                    </w:p>
                                    <w:p w14:paraId="77E82E20" w14:textId="77777777" w:rsidR="00023848" w:rsidRDefault="00023848" w:rsidP="006C507D">
                                      <w:pPr>
                                        <w:pStyle w:val="a5"/>
                                        <w:rPr>
                                          <w:b/>
                                          <w:bCs/>
                                          <w:sz w:val="28"/>
                                          <w:szCs w:val="28"/>
                                        </w:rPr>
                                      </w:pPr>
                                      <w:r w:rsidRPr="006C507D">
                                        <w:rPr>
                                          <w:b/>
                                          <w:bCs/>
                                          <w:sz w:val="28"/>
                                          <w:szCs w:val="28"/>
                                        </w:rPr>
                                        <w:t>ID:</w:t>
                                      </w:r>
                                    </w:p>
                                    <w:p w14:paraId="66E350BF" w14:textId="6913BE11" w:rsidR="00E500BB" w:rsidRPr="00E500BB" w:rsidRDefault="00E500BB" w:rsidP="00E500BB">
                                      <w:pPr>
                                        <w:pStyle w:val="a5"/>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a5"/>
                                      </w:pPr>
                                    </w:p>
                                  </w:tc>
                                  <w:tc>
                                    <w:tcPr>
                                      <w:tcW w:w="1667" w:type="pct"/>
                                      <w:shd w:val="clear" w:color="auto" w:fill="000000" w:themeFill="text1"/>
                                    </w:tcPr>
                                    <w:p w14:paraId="3ADB3F0B" w14:textId="77777777" w:rsidR="00023848" w:rsidRDefault="00023848">
                                      <w:pPr>
                                        <w:pStyle w:val="a5"/>
                                      </w:pPr>
                                    </w:p>
                                  </w:tc>
                                  <w:tc>
                                    <w:tcPr>
                                      <w:tcW w:w="1667" w:type="pct"/>
                                      <w:shd w:val="clear" w:color="auto" w:fill="000000" w:themeFill="text1"/>
                                    </w:tcPr>
                                    <w:p w14:paraId="080E4ADD" w14:textId="77777777" w:rsidR="00023848" w:rsidRDefault="00023848">
                                      <w:pPr>
                                        <w:pStyle w:val="a5"/>
                                      </w:pPr>
                                    </w:p>
                                  </w:tc>
                                </w:tr>
                              </w:tbl>
                              <w:p w14:paraId="5BBDC7E2" w14:textId="77777777" w:rsidR="00023848" w:rsidRDefault="00023848">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&#13;&#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26645DCD" w14:textId="71776012" w:rsidR="00023848" w:rsidRPr="006C507D" w:rsidRDefault="00023848">
                                <w:pPr>
                                  <w:pStyle w:val="a5"/>
                                  <w:rPr>
                                    <w:b/>
                                    <w:bCs/>
                                    <w:sz w:val="28"/>
                                    <w:szCs w:val="28"/>
                                  </w:rPr>
                                </w:pPr>
                                <w:r w:rsidRPr="006C507D">
                                  <w:rPr>
                                    <w:b/>
                                    <w:bCs/>
                                    <w:sz w:val="28"/>
                                    <w:szCs w:val="28"/>
                                  </w:rPr>
                                  <w:t xml:space="preserve">Name: </w:t>
                                </w:r>
                                <w:r w:rsidR="000E5323" w:rsidRPr="000E5323">
                                  <w:rPr>
                                    <w:rFonts w:ascii="Times New Roman" w:eastAsia="Times New Roman" w:hAnsi="Times New Roman" w:cs="Times New Roman"/>
                                    <w:color w:val="auto"/>
                                    <w:sz w:val="24"/>
                                    <w:szCs w:val="24"/>
                                    <w:lang w:eastAsia="en-US"/>
                                  </w:rPr>
                                  <w:t xml:space="preserve">Ruba </w:t>
                                </w:r>
                                <w:proofErr w:type="spellStart"/>
                                <w:r w:rsidR="000E5323" w:rsidRPr="000E5323">
                                  <w:rPr>
                                    <w:rFonts w:ascii="Times New Roman" w:eastAsia="Times New Roman" w:hAnsi="Times New Roman" w:cs="Times New Roman"/>
                                    <w:color w:val="auto"/>
                                    <w:sz w:val="24"/>
                                    <w:szCs w:val="24"/>
                                    <w:lang w:eastAsia="en-US"/>
                                  </w:rPr>
                                  <w:t>Almuzaini</w:t>
                                </w:r>
                                <w:proofErr w:type="spellEnd"/>
                                <w:r w:rsidR="000E5323" w:rsidRPr="006C507D">
                                  <w:rPr>
                                    <w:b/>
                                    <w:bCs/>
                                    <w:sz w:val="28"/>
                                    <w:szCs w:val="28"/>
                                  </w:rPr>
                                  <w:t xml:space="preserve"> </w:t>
                                </w:r>
                                <w:r w:rsidRPr="006C507D">
                                  <w:rPr>
                                    <w:b/>
                                    <w:bCs/>
                                    <w:sz w:val="28"/>
                                    <w:szCs w:val="28"/>
                                  </w:rPr>
                                  <w:t xml:space="preserve">Name: </w:t>
                                </w:r>
                                <w:r w:rsidR="000E5323" w:rsidRPr="000E5323">
                                  <w:rPr>
                                    <w:rFonts w:ascii="Times New Roman" w:eastAsia="Times New Roman" w:hAnsi="Times New Roman" w:cs="Times New Roman"/>
                                    <w:color w:val="auto"/>
                                    <w:sz w:val="24"/>
                                    <w:szCs w:val="24"/>
                                    <w:lang w:eastAsia="en-US"/>
                                  </w:rPr>
                                  <w:t>Lamya Alotaibi</w:t>
                                </w:r>
                              </w:p>
                              <w:p w14:paraId="0FD3F083" w14:textId="4254D504" w:rsidR="00E500BB" w:rsidRPr="006C507D" w:rsidRDefault="00023848">
                                <w:pPr>
                                  <w:pStyle w:val="a5"/>
                                  <w:rPr>
                                    <w:b/>
                                    <w:bCs/>
                                    <w:sz w:val="28"/>
                                    <w:szCs w:val="28"/>
                                  </w:rPr>
                                </w:pPr>
                                <w:r w:rsidRPr="006C507D">
                                  <w:rPr>
                                    <w:b/>
                                    <w:bCs/>
                                    <w:sz w:val="28"/>
                                    <w:szCs w:val="28"/>
                                  </w:rPr>
                                  <w:t>Name:</w:t>
                                </w:r>
                                <w:r w:rsidR="000E5323" w:rsidRPr="000E5323">
                                  <w:rPr>
                                    <w:rFonts w:ascii="Times New Roman" w:eastAsia="Times New Roman" w:hAnsi="Times New Roman" w:cs="Times New Roman"/>
                                    <w:color w:val="auto"/>
                                    <w:sz w:val="24"/>
                                    <w:szCs w:val="24"/>
                                    <w:lang w:eastAsia="en-US"/>
                                  </w:rPr>
                                  <w:t xml:space="preserve"> Manal </w:t>
                                </w:r>
                                <w:proofErr w:type="spellStart"/>
                                <w:r w:rsidR="000E5323" w:rsidRPr="000E5323">
                                  <w:rPr>
                                    <w:rFonts w:ascii="Times New Roman" w:eastAsia="Times New Roman" w:hAnsi="Times New Roman" w:cs="Times New Roman"/>
                                    <w:color w:val="auto"/>
                                    <w:sz w:val="24"/>
                                    <w:szCs w:val="24"/>
                                    <w:lang w:eastAsia="en-US"/>
                                  </w:rPr>
                                  <w:t>Almusabbihi</w:t>
                                </w:r>
                                <w:proofErr w:type="spellEnd"/>
                                <w:r w:rsidR="000E5323" w:rsidRPr="006C507D">
                                  <w:rPr>
                                    <w:b/>
                                    <w:bCs/>
                                    <w:sz w:val="28"/>
                                    <w:szCs w:val="28"/>
                                  </w:rPr>
                                  <w:t xml:space="preserve"> </w:t>
                                </w:r>
                                <w:r w:rsidR="00E500BB" w:rsidRPr="006C507D">
                                  <w:rPr>
                                    <w:b/>
                                    <w:bCs/>
                                    <w:sz w:val="28"/>
                                    <w:szCs w:val="28"/>
                                  </w:rPr>
                                  <w:t>Name:</w:t>
                                </w:r>
                              </w:p>
                            </w:tc>
                            <w:tc>
                              <w:tcPr>
                                <w:tcW w:w="1667" w:type="pct"/>
                                <w:tcMar>
                                  <w:bottom w:w="144" w:type="dxa"/>
                                </w:tcMar>
                              </w:tcPr>
                              <w:p w14:paraId="50BE7F38" w14:textId="77777777" w:rsidR="00023848" w:rsidRPr="006C507D" w:rsidRDefault="00023848" w:rsidP="00E8497B">
                                <w:pPr>
                                  <w:pStyle w:val="a5"/>
                                  <w:ind w:left="0"/>
                                  <w:rPr>
                                    <w:b/>
                                    <w:bCs/>
                                  </w:rPr>
                                </w:pPr>
                              </w:p>
                            </w:tc>
                            <w:tc>
                              <w:tcPr>
                                <w:tcW w:w="1667" w:type="pct"/>
                                <w:tcMar>
                                  <w:bottom w:w="144" w:type="dxa"/>
                                </w:tcMar>
                              </w:tcPr>
                              <w:p w14:paraId="372378F0" w14:textId="2DDB754D" w:rsidR="00023848" w:rsidRPr="006C507D" w:rsidRDefault="00023848" w:rsidP="006C507D">
                                <w:pPr>
                                  <w:pStyle w:val="a5"/>
                                  <w:rPr>
                                    <w:b/>
                                    <w:bCs/>
                                    <w:sz w:val="28"/>
                                    <w:szCs w:val="28"/>
                                  </w:rPr>
                                </w:pPr>
                                <w:r w:rsidRPr="006C507D">
                                  <w:rPr>
                                    <w:b/>
                                    <w:bCs/>
                                    <w:sz w:val="28"/>
                                    <w:szCs w:val="28"/>
                                  </w:rPr>
                                  <w:t xml:space="preserve">ID: </w:t>
                                </w:r>
                              </w:p>
                              <w:p w14:paraId="2A5E462A" w14:textId="666E5C0F" w:rsidR="00023848" w:rsidRPr="006C507D" w:rsidRDefault="00023848">
                                <w:pPr>
                                  <w:pStyle w:val="a5"/>
                                  <w:rPr>
                                    <w:b/>
                                    <w:bCs/>
                                    <w:sz w:val="28"/>
                                    <w:szCs w:val="28"/>
                                  </w:rPr>
                                </w:pPr>
                                <w:r w:rsidRPr="006C507D">
                                  <w:rPr>
                                    <w:b/>
                                    <w:bCs/>
                                    <w:sz w:val="28"/>
                                    <w:szCs w:val="28"/>
                                  </w:rPr>
                                  <w:t>ID:</w:t>
                                </w:r>
                              </w:p>
                              <w:p w14:paraId="77E82E20" w14:textId="77777777" w:rsidR="00023848" w:rsidRDefault="00023848" w:rsidP="006C507D">
                                <w:pPr>
                                  <w:pStyle w:val="a5"/>
                                  <w:rPr>
                                    <w:b/>
                                    <w:bCs/>
                                    <w:sz w:val="28"/>
                                    <w:szCs w:val="28"/>
                                  </w:rPr>
                                </w:pPr>
                                <w:r w:rsidRPr="006C507D">
                                  <w:rPr>
                                    <w:b/>
                                    <w:bCs/>
                                    <w:sz w:val="28"/>
                                    <w:szCs w:val="28"/>
                                  </w:rPr>
                                  <w:t>ID:</w:t>
                                </w:r>
                              </w:p>
                              <w:p w14:paraId="66E350BF" w14:textId="6913BE11" w:rsidR="00E500BB" w:rsidRPr="00E500BB" w:rsidRDefault="00E500BB" w:rsidP="00E500BB">
                                <w:pPr>
                                  <w:pStyle w:val="a5"/>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a5"/>
                                </w:pPr>
                              </w:p>
                            </w:tc>
                            <w:tc>
                              <w:tcPr>
                                <w:tcW w:w="1667" w:type="pct"/>
                                <w:shd w:val="clear" w:color="auto" w:fill="000000" w:themeFill="text1"/>
                              </w:tcPr>
                              <w:p w14:paraId="3ADB3F0B" w14:textId="77777777" w:rsidR="00023848" w:rsidRDefault="00023848">
                                <w:pPr>
                                  <w:pStyle w:val="a5"/>
                                </w:pPr>
                              </w:p>
                            </w:tc>
                            <w:tc>
                              <w:tcPr>
                                <w:tcW w:w="1667" w:type="pct"/>
                                <w:shd w:val="clear" w:color="auto" w:fill="000000" w:themeFill="text1"/>
                              </w:tcPr>
                              <w:p w14:paraId="080E4ADD" w14:textId="77777777" w:rsidR="00023848" w:rsidRDefault="00023848">
                                <w:pPr>
                                  <w:pStyle w:val="a5"/>
                                </w:pPr>
                              </w:p>
                            </w:tc>
                          </w:tr>
                        </w:tbl>
                        <w:p w14:paraId="5BBDC7E2" w14:textId="77777777" w:rsidR="00023848" w:rsidRDefault="00023848">
                          <w:pPr>
                            <w:pStyle w:val="ad"/>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af5"/>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">
                    <v:rect id="Rectangle 199" o:spid="_x0000_s1030" style="position:absolute;top:228;width:35674;height:24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023848" w:rsidRPr="00153B1C" w:rsidRDefault="0002384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af5"/>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af"/>
                              <w:rPr>
                                <w:rStyle w:val="Char5"/>
                                <w:i/>
                                <w:iCs/>
                              </w:rPr>
                            </w:pPr>
                            <w:r>
                              <w:rPr>
                                <w:rStyle w:val="Char5"/>
                                <w:i/>
                                <w:iCs/>
                              </w:rPr>
                              <w:t>Learning Outcome (1, 2,3, 5,6):</w:t>
                            </w:r>
                          </w:p>
                          <w:p w14:paraId="26530D2A" w14:textId="77777777" w:rsidR="004D73EE" w:rsidRPr="004D73EE" w:rsidRDefault="004D73EE" w:rsidP="004D73EE">
                            <w:r w:rsidRPr="008D77ED">
                              <w:rPr>
                                <w:rStyle w:val="Char5"/>
                              </w:rPr>
                              <w:t>Describe methods and tools in web development.</w:t>
                            </w:r>
                          </w:p>
                          <w:p w14:paraId="5B2CCEA9" w14:textId="77777777" w:rsidR="004D73EE" w:rsidRDefault="004D73EE" w:rsidP="004D73EE">
                            <w:pPr>
                              <w:rPr>
                                <w:rStyle w:val="Char5"/>
                              </w:rPr>
                            </w:pPr>
                            <w:r w:rsidRPr="004D73EE">
                              <w:rPr>
                                <w:rStyle w:val="Char5"/>
                              </w:rPr>
                              <w:t>Create web pages using HTML5 and CSS3.</w:t>
                            </w:r>
                          </w:p>
                          <w:p w14:paraId="61011165" w14:textId="77777777" w:rsidR="004D73EE" w:rsidRDefault="004D73EE" w:rsidP="004D73EE">
                            <w:pPr>
                              <w:rPr>
                                <w:rStyle w:val="Char5"/>
                              </w:rPr>
                            </w:pPr>
                            <w:r w:rsidRPr="004D73EE">
                              <w:rPr>
                                <w:rStyle w:val="Char5"/>
                              </w:rPr>
                              <w:t>Develop dynamic web pages using JavaScript.</w:t>
                            </w:r>
                          </w:p>
                          <w:p w14:paraId="01052E08" w14:textId="77777777" w:rsidR="004D73EE" w:rsidRPr="004D73EE" w:rsidRDefault="004D73EE" w:rsidP="004D73EE">
                            <w:pPr>
                              <w:rPr>
                                <w:rStyle w:val="Char5"/>
                              </w:rPr>
                            </w:pPr>
                            <w:r w:rsidRPr="004D73EE">
                              <w:rPr>
                                <w:rStyle w:val="Char5"/>
                              </w:rPr>
                              <w:t>Create Rich Internet Applications.</w:t>
                            </w:r>
                          </w:p>
                          <w:p w14:paraId="3EC39052" w14:textId="77777777" w:rsidR="004D73EE" w:rsidRPr="004D73EE" w:rsidRDefault="004D73EE" w:rsidP="004D73EE">
                            <w:pPr>
                              <w:spacing w:after="0" w:line="240" w:lineRule="auto"/>
                              <w:rPr>
                                <w:rStyle w:val="Char5"/>
                              </w:rPr>
                            </w:pPr>
                            <w:r w:rsidRPr="004D73EE">
                              <w:rPr>
                                <w:rStyle w:val="Char5"/>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" filled="f" stroked="f" strokeweight=".5pt">
                <v:textbox inset="3.6pt,0,3.6pt,0">
                  <w:txbxContent>
                    <w:p w14:paraId="168C7AE3" w14:textId="77777777" w:rsidR="004D73EE" w:rsidRDefault="004D73EE" w:rsidP="004D73EE">
                      <w:pPr>
                        <w:pStyle w:val="af"/>
                        <w:rPr>
                          <w:rStyle w:val="Char5"/>
                          <w:i/>
                          <w:iCs/>
                        </w:rPr>
                      </w:pPr>
                      <w:r>
                        <w:rPr>
                          <w:rStyle w:val="Char5"/>
                          <w:i/>
                          <w:iCs/>
                        </w:rPr>
                        <w:t>Learning Outcome (1, 2,3, 5,6):</w:t>
                      </w:r>
                    </w:p>
                    <w:p w14:paraId="26530D2A" w14:textId="77777777" w:rsidR="004D73EE" w:rsidRPr="004D73EE" w:rsidRDefault="004D73EE" w:rsidP="004D73EE">
                      <w:r w:rsidRPr="008D77ED">
                        <w:rPr>
                          <w:rStyle w:val="Char5"/>
                        </w:rPr>
                        <w:t>Describe methods and tools in web development.</w:t>
                      </w:r>
                    </w:p>
                    <w:p w14:paraId="5B2CCEA9" w14:textId="77777777" w:rsidR="004D73EE" w:rsidRDefault="004D73EE" w:rsidP="004D73EE">
                      <w:pPr>
                        <w:rPr>
                          <w:rStyle w:val="Char5"/>
                        </w:rPr>
                      </w:pPr>
                      <w:r w:rsidRPr="004D73EE">
                        <w:rPr>
                          <w:rStyle w:val="Char5"/>
                        </w:rPr>
                        <w:t>Create web pages using HTML5 and CSS3.</w:t>
                      </w:r>
                    </w:p>
                    <w:p w14:paraId="61011165" w14:textId="77777777" w:rsidR="004D73EE" w:rsidRDefault="004D73EE" w:rsidP="004D73EE">
                      <w:pPr>
                        <w:rPr>
                          <w:rStyle w:val="Char5"/>
                        </w:rPr>
                      </w:pPr>
                      <w:r w:rsidRPr="004D73EE">
                        <w:rPr>
                          <w:rStyle w:val="Char5"/>
                        </w:rPr>
                        <w:t>Develop dynamic web pages using JavaScript.</w:t>
                      </w:r>
                    </w:p>
                    <w:p w14:paraId="01052E08" w14:textId="77777777" w:rsidR="004D73EE" w:rsidRPr="004D73EE" w:rsidRDefault="004D73EE" w:rsidP="004D73EE">
                      <w:pPr>
                        <w:rPr>
                          <w:rStyle w:val="Char5"/>
                        </w:rPr>
                      </w:pPr>
                      <w:r w:rsidRPr="004D73EE">
                        <w:rPr>
                          <w:rStyle w:val="Char5"/>
                        </w:rPr>
                        <w:t>Create Rich Internet Applications.</w:t>
                      </w:r>
                    </w:p>
                    <w:p w14:paraId="3EC39052" w14:textId="77777777" w:rsidR="004D73EE" w:rsidRPr="004D73EE" w:rsidRDefault="004D73EE" w:rsidP="004D73EE">
                      <w:pPr>
                        <w:spacing w:after="0" w:line="240" w:lineRule="auto"/>
                        <w:rPr>
                          <w:rStyle w:val="Char5"/>
                        </w:rPr>
                      </w:pPr>
                      <w:r w:rsidRPr="004D73EE">
                        <w:rPr>
                          <w:rStyle w:val="Char5"/>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af5"/>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af5"/>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af5"/>
        <w:numPr>
          <w:ilvl w:val="0"/>
          <w:numId w:val="32"/>
        </w:numPr>
        <w:spacing w:after="100" w:line="276" w:lineRule="auto"/>
        <w:contextualSpacing w:val="0"/>
      </w:pPr>
      <w:r>
        <w:rPr>
          <w:b/>
          <w:bCs/>
        </w:rPr>
        <w:t xml:space="preserve">Event details page: </w:t>
      </w:r>
      <w:r>
        <w:t xml:space="preserve">one page that displays the details of a selected event (using a GET parameter, e.g. </w:t>
      </w:r>
      <w:proofErr w:type="spellStart"/>
      <w:r>
        <w:t>event.php?id</w:t>
      </w:r>
      <w:proofErr w:type="spellEnd"/>
      <w:r>
        <w:t>=3).</w:t>
      </w:r>
    </w:p>
    <w:p w14:paraId="391556C5" w14:textId="77777777" w:rsidR="00BF0455" w:rsidRDefault="00BF0455" w:rsidP="00BF0455">
      <w:pPr>
        <w:pStyle w:val="af5"/>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af5"/>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af5"/>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1"/>
        <w:spacing w:before="280" w:after="140"/>
      </w:pPr>
      <w:r>
        <w:rPr>
          <w:color w:val="1F3864"/>
        </w:rPr>
        <w:lastRenderedPageBreak/>
        <w:t>Technical Requirements</w:t>
      </w:r>
    </w:p>
    <w:p w14:paraId="4897149F" w14:textId="77777777" w:rsidR="00BF0455" w:rsidRDefault="00BF0455" w:rsidP="00BF0455">
      <w:pPr>
        <w:pStyle w:val="20"/>
        <w:spacing w:before="220" w:after="100"/>
      </w:pPr>
      <w:r>
        <w:rPr>
          <w:color w:val="2E5395"/>
        </w:rPr>
        <w:t>HTML</w:t>
      </w:r>
    </w:p>
    <w:p w14:paraId="66FEF352" w14:textId="77777777" w:rsidR="00BF0455" w:rsidRDefault="00BF0455" w:rsidP="00BF0455">
      <w:pPr>
        <w:pStyle w:val="af5"/>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af5"/>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20"/>
        <w:spacing w:before="220" w:after="100"/>
      </w:pPr>
      <w:r>
        <w:rPr>
          <w:color w:val="2E5395"/>
        </w:rPr>
        <w:t>CSS</w:t>
      </w:r>
    </w:p>
    <w:p w14:paraId="2BB17846" w14:textId="77777777" w:rsidR="00BF0455" w:rsidRDefault="00BF0455" w:rsidP="00BF0455">
      <w:pPr>
        <w:pStyle w:val="af5"/>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af5"/>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af5"/>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20"/>
        <w:spacing w:before="220" w:after="100"/>
      </w:pPr>
      <w:r>
        <w:rPr>
          <w:color w:val="2E5395"/>
        </w:rPr>
        <w:t xml:space="preserve">PHP </w:t>
      </w:r>
    </w:p>
    <w:p w14:paraId="2ED10E45" w14:textId="77777777" w:rsidR="00BF0455" w:rsidRDefault="00BF0455" w:rsidP="00BF0455">
      <w:pPr>
        <w:pStyle w:val="af5"/>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af5"/>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af5"/>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af5"/>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af5"/>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af5"/>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af5"/>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af5"/>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af5"/>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af5"/>
        <w:spacing w:after="100" w:line="276" w:lineRule="auto"/>
        <w:ind w:left="480"/>
        <w:contextualSpacing w:val="0"/>
      </w:pPr>
    </w:p>
    <w:p w14:paraId="649305E9" w14:textId="77777777" w:rsidR="00BF0455" w:rsidRDefault="00BF0455" w:rsidP="00BF0455">
      <w:pPr>
        <w:pStyle w:val="1"/>
        <w:spacing w:before="280" w:after="140"/>
      </w:pPr>
      <w:r>
        <w:rPr>
          <w:color w:val="1F3864"/>
        </w:rPr>
        <w:lastRenderedPageBreak/>
        <w:t>Submission Guidelines and Instructions</w:t>
      </w:r>
    </w:p>
    <w:p w14:paraId="77569661" w14:textId="77777777" w:rsidR="00BF0455" w:rsidRDefault="00BF0455" w:rsidP="00BF0455">
      <w:pPr>
        <w:pStyle w:val="20"/>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af5"/>
        <w:numPr>
          <w:ilvl w:val="0"/>
          <w:numId w:val="32"/>
        </w:numPr>
        <w:spacing w:after="100" w:line="276" w:lineRule="auto"/>
        <w:contextualSpacing w:val="0"/>
      </w:pPr>
      <w:r>
        <w:t>Work completed this period.</w:t>
      </w:r>
    </w:p>
    <w:p w14:paraId="7C748931" w14:textId="77777777" w:rsidR="00BF0455" w:rsidRDefault="00BF0455" w:rsidP="00BF0455">
      <w:pPr>
        <w:pStyle w:val="af5"/>
        <w:numPr>
          <w:ilvl w:val="0"/>
          <w:numId w:val="32"/>
        </w:numPr>
        <w:spacing w:after="100" w:line="276" w:lineRule="auto"/>
        <w:contextualSpacing w:val="0"/>
      </w:pPr>
      <w:r>
        <w:t>One key decision made during this period.</w:t>
      </w:r>
    </w:p>
    <w:p w14:paraId="1DC02925" w14:textId="77777777" w:rsidR="00BF0455" w:rsidRDefault="00BF0455" w:rsidP="00BF0455">
      <w:pPr>
        <w:pStyle w:val="af5"/>
        <w:numPr>
          <w:ilvl w:val="0"/>
          <w:numId w:val="32"/>
        </w:numPr>
        <w:spacing w:after="100" w:line="276" w:lineRule="auto"/>
        <w:contextualSpacing w:val="0"/>
      </w:pPr>
      <w:r>
        <w:t>One problem encountered.</w:t>
      </w:r>
    </w:p>
    <w:p w14:paraId="6FF72C28" w14:textId="77777777" w:rsidR="00BF0455" w:rsidRDefault="00BF0455" w:rsidP="00BF0455">
      <w:pPr>
        <w:pStyle w:val="af5"/>
        <w:numPr>
          <w:ilvl w:val="0"/>
          <w:numId w:val="32"/>
        </w:numPr>
        <w:spacing w:after="100" w:line="276" w:lineRule="auto"/>
        <w:contextualSpacing w:val="0"/>
      </w:pPr>
      <w:r>
        <w:t>Plan for the next period.</w:t>
      </w:r>
    </w:p>
    <w:p w14:paraId="7865F1D0" w14:textId="77777777" w:rsidR="00BF0455" w:rsidRDefault="00BF0455" w:rsidP="00BF0455">
      <w:pPr>
        <w:pStyle w:val="af5"/>
        <w:numPr>
          <w:ilvl w:val="0"/>
          <w:numId w:val="32"/>
        </w:numPr>
        <w:spacing w:after="100" w:line="276" w:lineRule="auto"/>
        <w:contextualSpacing w:val="0"/>
      </w:pPr>
      <w:r>
        <w:t>Each group member's input/participation.</w:t>
      </w:r>
    </w:p>
    <w:p w14:paraId="79FABF5B" w14:textId="77777777" w:rsidR="00BF0455" w:rsidRDefault="00BF0455" w:rsidP="00BF0455">
      <w:pPr>
        <w:pStyle w:val="20"/>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af5"/>
        <w:numPr>
          <w:ilvl w:val="0"/>
          <w:numId w:val="32"/>
        </w:numPr>
        <w:spacing w:after="100" w:line="276" w:lineRule="auto"/>
        <w:contextualSpacing w:val="0"/>
      </w:pPr>
      <w:r>
        <w:rPr>
          <w:b/>
          <w:bCs/>
        </w:rPr>
        <w:t>Date and week number.</w:t>
      </w:r>
    </w:p>
    <w:p w14:paraId="227CD309" w14:textId="77777777" w:rsidR="00BF0455" w:rsidRDefault="00BF0455" w:rsidP="00BF0455">
      <w:pPr>
        <w:pStyle w:val="af5"/>
        <w:numPr>
          <w:ilvl w:val="0"/>
          <w:numId w:val="32"/>
        </w:numPr>
        <w:spacing w:after="100" w:line="276" w:lineRule="auto"/>
        <w:contextualSpacing w:val="0"/>
      </w:pPr>
      <w:r>
        <w:t>What was accomplished that week (2–4 sentences).</w:t>
      </w:r>
    </w:p>
    <w:p w14:paraId="29B8C548" w14:textId="77777777" w:rsidR="00BF0455" w:rsidRDefault="00BF0455" w:rsidP="00BF0455">
      <w:pPr>
        <w:pStyle w:val="af5"/>
        <w:numPr>
          <w:ilvl w:val="0"/>
          <w:numId w:val="32"/>
        </w:numPr>
        <w:spacing w:after="100" w:line="276" w:lineRule="auto"/>
        <w:contextualSpacing w:val="0"/>
      </w:pPr>
      <w:r>
        <w:t>Which member did what.</w:t>
      </w:r>
    </w:p>
    <w:p w14:paraId="307519CC" w14:textId="77777777" w:rsidR="00BF0455" w:rsidRDefault="00BF0455" w:rsidP="00BF0455">
      <w:pPr>
        <w:pStyle w:val="af5"/>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20"/>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af5"/>
        <w:numPr>
          <w:ilvl w:val="0"/>
          <w:numId w:val="32"/>
        </w:numPr>
        <w:spacing w:after="100" w:line="276" w:lineRule="auto"/>
        <w:contextualSpacing w:val="0"/>
      </w:pPr>
      <w:r>
        <w:t>The full source code of the website as a ZIP file (all .html, .</w:t>
      </w:r>
      <w:proofErr w:type="spellStart"/>
      <w:r>
        <w:t>css</w:t>
      </w:r>
      <w:proofErr w:type="spellEnd"/>
      <w:r>
        <w:t>, .</w:t>
      </w:r>
      <w:proofErr w:type="spellStart"/>
      <w:r>
        <w:t>php</w:t>
      </w:r>
      <w:proofErr w:type="spellEnd"/>
      <w:r>
        <w:t xml:space="preserve"> files, images, and any data files), submitted together with the report.</w:t>
      </w:r>
    </w:p>
    <w:p w14:paraId="681A6A0A" w14:textId="77777777" w:rsidR="00BF0455" w:rsidRDefault="00BF0455" w:rsidP="00BF0455">
      <w:pPr>
        <w:pStyle w:val="af5"/>
        <w:numPr>
          <w:ilvl w:val="0"/>
          <w:numId w:val="32"/>
        </w:numPr>
        <w:spacing w:after="100" w:line="276" w:lineRule="auto"/>
        <w:contextualSpacing w:val="0"/>
      </w:pPr>
      <w:r>
        <w:t>A short “How to run” note (e.g., which folder to place in XAMPP/</w:t>
      </w:r>
      <w:proofErr w:type="spellStart"/>
      <w:r>
        <w:t>htdocs</w:t>
      </w:r>
      <w:proofErr w:type="spellEnd"/>
      <w:r>
        <w:t xml:space="preserve"> and which page to open first).</w:t>
      </w:r>
    </w:p>
    <w:p w14:paraId="5862ED27" w14:textId="77777777" w:rsidR="00BF0455" w:rsidRDefault="00BF0455" w:rsidP="00BF0455">
      <w:pPr>
        <w:pStyle w:val="af5"/>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20"/>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af5"/>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af5"/>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af5"/>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af5"/>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66376851" w14:textId="6D3B69CA" w:rsidR="00513F37" w:rsidRDefault="00513F37" w:rsidP="00513F37">
      <w:pPr>
        <w:pStyle w:val="1"/>
        <w:numPr>
          <w:ilvl w:val="0"/>
          <w:numId w:val="32"/>
        </w:numPr>
        <w:spacing w:before="280" w:after="140"/>
        <w:rPr>
          <w:rFonts w:eastAsia="Calibri"/>
        </w:rPr>
      </w:pPr>
      <w:r>
        <w:rPr>
          <w:rFonts w:eastAsia="Calibri"/>
          <w:b w:val="0"/>
          <w:bCs w:val="0"/>
          <w:color w:val="1F3864"/>
        </w:rPr>
        <w:lastRenderedPageBreak/>
        <w:t>Project Rubric (Total: 20 marks)</w:t>
      </w:r>
    </w:p>
    <w:tbl>
      <w:tblPr>
        <w:tblW w:w="5000" w:type="dxa"/>
        <w:tblInd w:w="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tblGrid>
      <w:tr w:rsidR="00513F37" w14:paraId="24BDBDAC"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76A9E5B5" w14:textId="77777777" w:rsidR="00513F37" w:rsidRDefault="00513F37">
            <w:pPr>
              <w:rPr>
                <w:rFonts w:eastAsia="Calibri"/>
              </w:rPr>
            </w:pPr>
            <w:r>
              <w:rPr>
                <w:b/>
                <w:bCs/>
              </w:rPr>
              <w:t>Component</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6EDE3B60" w14:textId="77777777" w:rsidR="00513F37" w:rsidRDefault="00513F37">
            <w:r>
              <w:rPr>
                <w:b/>
                <w:bCs/>
              </w:rPr>
              <w:t>Points</w:t>
            </w:r>
          </w:p>
        </w:tc>
      </w:tr>
      <w:tr w:rsidR="00513F37" w14:paraId="4447EDF7"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2247C1" w14:textId="77777777" w:rsidR="00513F37" w:rsidRDefault="00513F37">
            <w:r>
              <w:t>Final website (functionality, code quality, design)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427698B" w14:textId="77777777" w:rsidR="00513F37" w:rsidRDefault="00513F37">
            <w:r>
              <w:t>10</w:t>
            </w:r>
          </w:p>
        </w:tc>
      </w:tr>
      <w:tr w:rsidR="00513F37" w14:paraId="33979ED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680E5B7" w14:textId="77777777" w:rsidR="00513F37" w:rsidRDefault="00513F37">
            <w:r>
              <w:t>Final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9F94DCF" w14:textId="77777777" w:rsidR="00513F37" w:rsidRDefault="00513F37">
            <w:r>
              <w:t>4</w:t>
            </w:r>
          </w:p>
        </w:tc>
      </w:tr>
      <w:tr w:rsidR="00513F37" w14:paraId="30D479AF"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AB50FDE" w14:textId="77777777" w:rsidR="00513F37" w:rsidRDefault="00513F37">
            <w:r>
              <w:t>Mid-project progress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2EA438" w14:textId="77777777" w:rsidR="00513F37" w:rsidRDefault="00513F37">
            <w:r>
              <w:t>2</w:t>
            </w:r>
          </w:p>
        </w:tc>
      </w:tr>
      <w:tr w:rsidR="00513F37" w14:paraId="4515C44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4D0DCE" w14:textId="77777777" w:rsidR="00513F37" w:rsidRDefault="00513F37">
            <w:r>
              <w:t>Reflection section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11792DE" w14:textId="77777777" w:rsidR="00513F37" w:rsidRDefault="00513F37">
            <w:r>
              <w:t>4</w:t>
            </w:r>
          </w:p>
        </w:tc>
      </w:tr>
      <w:tr w:rsidR="00513F37" w14:paraId="7B48F661"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1765CD" w14:textId="77777777" w:rsidR="00513F37" w:rsidRDefault="00513F37">
            <w:r>
              <w:t>Weekly Progress Log (inside the submission file)</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A96866" w14:textId="77777777" w:rsidR="00513F37" w:rsidRDefault="00513F37">
            <w:r>
              <w:t>Pass / Fail</w:t>
            </w:r>
          </w:p>
        </w:tc>
      </w:tr>
      <w:tr w:rsidR="00513F37" w14:paraId="43B5587A"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920D42F" w14:textId="77777777" w:rsidR="00513F37" w:rsidRDefault="00513F37">
            <w:r>
              <w:rPr>
                <w:b/>
                <w:bCs/>
              </w:rPr>
              <w:t>Total</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B78ED1C" w14:textId="77777777" w:rsidR="00513F37" w:rsidRDefault="00513F37">
            <w:r>
              <w:rPr>
                <w:b/>
                <w:bCs/>
              </w:rPr>
              <w:t>20</w:t>
            </w:r>
          </w:p>
        </w:tc>
      </w:tr>
    </w:tbl>
    <w:p w14:paraId="6046E457" w14:textId="77777777" w:rsidR="00513F37" w:rsidRPr="00513F37" w:rsidRDefault="00513F37" w:rsidP="00513F37">
      <w:pPr>
        <w:spacing w:after="100" w:line="276" w:lineRule="auto"/>
        <w:ind w:left="480"/>
      </w:pPr>
    </w:p>
    <w:p w14:paraId="28023056" w14:textId="77777777" w:rsidR="00BF0455" w:rsidRDefault="00BF0455" w:rsidP="00BF0455">
      <w:pPr>
        <w:spacing w:after="100" w:line="276" w:lineRule="auto"/>
      </w:pPr>
    </w:p>
    <w:p w14:paraId="4963C1B6" w14:textId="77777777" w:rsidR="0019403A" w:rsidRDefault="0019403A" w:rsidP="00394974">
      <w:pPr>
        <w:spacing w:after="0" w:line="360" w:lineRule="auto"/>
        <w:jc w:val="both"/>
        <w:rPr>
          <w:rFonts w:ascii="Times New Roman" w:eastAsiaTheme="majorEastAsia" w:hAnsi="Times New Roman" w:cs="Times New Roman"/>
          <w:b/>
          <w:bCs/>
          <w:color w:val="000000" w:themeColor="text1"/>
          <w:sz w:val="36"/>
          <w:szCs w:val="36"/>
        </w:rPr>
      </w:pPr>
    </w:p>
    <w:p w14:paraId="50B36F61" w14:textId="77777777" w:rsidR="0019403A" w:rsidRDefault="0019403A" w:rsidP="0019403A">
      <w:pPr>
        <w:rPr>
          <w:rFonts w:ascii="Times New Roman" w:eastAsiaTheme="majorEastAsia" w:hAnsi="Times New Roman" w:cs="Times New Roman"/>
          <w:b/>
          <w:bCs/>
          <w:color w:val="000000" w:themeColor="text1"/>
          <w:sz w:val="36"/>
          <w:szCs w:val="36"/>
        </w:rPr>
      </w:pPr>
    </w:p>
    <w:p w14:paraId="08F49A68" w14:textId="77777777" w:rsidR="00234FB5" w:rsidRDefault="00234FB5" w:rsidP="0019403A">
      <w:pPr>
        <w:rPr>
          <w:rFonts w:ascii="Times New Roman" w:eastAsiaTheme="majorEastAsia" w:hAnsi="Times New Roman" w:cs="Times New Roman"/>
          <w:b/>
          <w:bCs/>
          <w:color w:val="000000" w:themeColor="text1"/>
          <w:sz w:val="36"/>
          <w:szCs w:val="36"/>
        </w:rPr>
      </w:pPr>
    </w:p>
    <w:p w14:paraId="68F88BAD" w14:textId="77777777" w:rsidR="00234FB5" w:rsidRDefault="00234FB5" w:rsidP="0019403A">
      <w:pPr>
        <w:rPr>
          <w:rFonts w:ascii="Times New Roman" w:eastAsiaTheme="majorEastAsia" w:hAnsi="Times New Roman" w:cs="Times New Roman"/>
          <w:b/>
          <w:bCs/>
          <w:color w:val="000000" w:themeColor="text1"/>
          <w:sz w:val="36"/>
          <w:szCs w:val="36"/>
        </w:rPr>
      </w:pPr>
    </w:p>
    <w:p w14:paraId="24DC2B39" w14:textId="77777777" w:rsidR="00234FB5" w:rsidRDefault="00234FB5" w:rsidP="0019403A">
      <w:pPr>
        <w:rPr>
          <w:rFonts w:ascii="Times New Roman" w:eastAsiaTheme="majorEastAsia" w:hAnsi="Times New Roman" w:cs="Times New Roman"/>
          <w:b/>
          <w:bCs/>
          <w:color w:val="000000" w:themeColor="text1"/>
          <w:sz w:val="36"/>
          <w:szCs w:val="36"/>
        </w:rPr>
      </w:pPr>
    </w:p>
    <w:p w14:paraId="5752C7E8" w14:textId="77777777" w:rsidR="00234FB5" w:rsidRDefault="00234FB5" w:rsidP="0019403A">
      <w:pPr>
        <w:rPr>
          <w:rFonts w:ascii="Times New Roman" w:eastAsiaTheme="majorEastAsia" w:hAnsi="Times New Roman" w:cs="Times New Roman"/>
          <w:b/>
          <w:bCs/>
          <w:color w:val="000000" w:themeColor="text1"/>
          <w:sz w:val="36"/>
          <w:szCs w:val="36"/>
        </w:rPr>
      </w:pPr>
    </w:p>
    <w:p w14:paraId="5DB85C15" w14:textId="77777777" w:rsidR="00234FB5" w:rsidRDefault="00234FB5" w:rsidP="00234FB5">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04B17669" w14:textId="77777777" w:rsidR="00234FB5" w:rsidRDefault="00234FB5" w:rsidP="00234FB5">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27185963" w14:textId="77777777" w:rsidR="00234FB5" w:rsidRDefault="00234FB5" w:rsidP="00234FB5">
      <w:pPr>
        <w:spacing w:before="100" w:beforeAutospacing="1" w:after="100" w:afterAutospacing="1" w:line="360" w:lineRule="auto"/>
        <w:outlineLvl w:val="0"/>
        <w:rPr>
          <w:rFonts w:ascii="Times New Roman" w:eastAsia="Times New Roman" w:hAnsi="Times New Roman" w:cs="Times New Roman"/>
          <w:b/>
          <w:bCs/>
          <w:kern w:val="36"/>
          <w:sz w:val="48"/>
          <w:szCs w:val="48"/>
        </w:rPr>
      </w:pPr>
      <w:bookmarkStart w:id="0" w:name="_Hlk236513726"/>
    </w:p>
    <w:p w14:paraId="6C29EA21" w14:textId="77777777" w:rsidR="00234FB5" w:rsidRDefault="00234FB5" w:rsidP="00234FB5">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1F897971" w14:textId="77777777" w:rsidR="000E5323" w:rsidRPr="000E5323" w:rsidRDefault="000E5323" w:rsidP="000E5323">
      <w:pPr>
        <w:spacing w:before="100" w:beforeAutospacing="1" w:after="100" w:afterAutospacing="1" w:line="240" w:lineRule="auto"/>
        <w:outlineLvl w:val="0"/>
        <w:rPr>
          <w:rFonts w:ascii="Times New Roman" w:eastAsia="Times New Roman" w:hAnsi="Times New Roman" w:cs="Times New Roman"/>
          <w:b/>
          <w:bCs/>
          <w:color w:val="auto"/>
          <w:kern w:val="36"/>
          <w:sz w:val="48"/>
          <w:szCs w:val="48"/>
          <w:lang w:eastAsia="en-US"/>
        </w:rPr>
      </w:pPr>
      <w:r w:rsidRPr="000E5323">
        <w:rPr>
          <w:rFonts w:ascii="Times New Roman" w:eastAsia="Times New Roman" w:hAnsi="Times New Roman" w:cs="Times New Roman"/>
          <w:b/>
          <w:bCs/>
          <w:color w:val="auto"/>
          <w:kern w:val="36"/>
          <w:sz w:val="48"/>
          <w:szCs w:val="48"/>
          <w:lang w:eastAsia="en-US"/>
        </w:rPr>
        <w:t>Mid-Project Progress Report</w:t>
      </w:r>
    </w:p>
    <w:p w14:paraId="7804B9B1"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b/>
          <w:bCs/>
          <w:color w:val="auto"/>
          <w:sz w:val="24"/>
          <w:szCs w:val="24"/>
          <w:lang w:eastAsia="en-US"/>
        </w:rPr>
        <w:t>Project Title:</w:t>
      </w:r>
      <w:r w:rsidRPr="000E5323">
        <w:rPr>
          <w:rFonts w:ascii="Times New Roman" w:eastAsia="Times New Roman" w:hAnsi="Times New Roman" w:cs="Times New Roman"/>
          <w:color w:val="auto"/>
          <w:sz w:val="24"/>
          <w:szCs w:val="24"/>
          <w:lang w:eastAsia="en-US"/>
        </w:rPr>
        <w:t xml:space="preserve"> Campus Events Hub</w:t>
      </w:r>
    </w:p>
    <w:p w14:paraId="223E0353"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7EB52EF3"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10DD6043"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01598BB3"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2BCBEF4D"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0E1B184E"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689D5102"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67C06696"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2600A09E" w14:textId="77777777" w:rsid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p>
    <w:p w14:paraId="5CD985B2" w14:textId="31D72704" w:rsidR="000E5323" w:rsidRP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0E5323">
        <w:rPr>
          <w:rFonts w:ascii="Times New Roman" w:eastAsia="Times New Roman" w:hAnsi="Times New Roman" w:cs="Times New Roman"/>
          <w:b/>
          <w:bCs/>
          <w:color w:val="auto"/>
          <w:sz w:val="36"/>
          <w:szCs w:val="36"/>
          <w:lang w:eastAsia="en-US"/>
        </w:rPr>
        <w:t>Work Completed During This Period</w:t>
      </w:r>
    </w:p>
    <w:p w14:paraId="1FEAF52D"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During this period, we chose the Campus Events Hub idea. We decided to create a website for a fictional University IT Club. The website will show university events such as workshops, seminars, competitions, and trips. Students will also be able to register for the events online.</w:t>
      </w:r>
    </w:p>
    <w:p w14:paraId="13CC8E53"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We selected the main pages needed for the website. These pages are Home, Events, Event Details, Registration, Registrations List, and About/Contact. We also created the basic project folders and connected the pages using a navigation bar.</w:t>
      </w:r>
    </w:p>
    <w:p w14:paraId="297CCADD"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We completed most of the HTML and CSS work. We created the page layouts, event cards, registration form, contact form, buttons, table, header, and footer. We also selected a consistent color scheme and started making the website responsive for smaller screens.</w:t>
      </w:r>
    </w:p>
    <w:p w14:paraId="337F496B" w14:textId="77777777" w:rsidR="000E5323" w:rsidRP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0E5323">
        <w:rPr>
          <w:rFonts w:ascii="Times New Roman" w:eastAsia="Times New Roman" w:hAnsi="Times New Roman" w:cs="Times New Roman"/>
          <w:b/>
          <w:bCs/>
          <w:color w:val="auto"/>
          <w:sz w:val="36"/>
          <w:szCs w:val="36"/>
          <w:lang w:eastAsia="en-US"/>
        </w:rPr>
        <w:t>One Key Decision Made</w:t>
      </w:r>
    </w:p>
    <w:p w14:paraId="35304C23"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One important decision was to use a PHP array for storing the event information and a CSV file for saving student registrations.</w:t>
      </w:r>
    </w:p>
    <w:p w14:paraId="18E5B262"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We selected CSV instead of MySQL because the project is small and does not need a complex database. CSV is easier to create, test, and run using XAMPP. It also allows us to save and read registrations using basic PHP functions.</w:t>
      </w:r>
    </w:p>
    <w:p w14:paraId="3EF92102" w14:textId="77777777" w:rsidR="000E5323" w:rsidRP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0E5323">
        <w:rPr>
          <w:rFonts w:ascii="Times New Roman" w:eastAsia="Times New Roman" w:hAnsi="Times New Roman" w:cs="Times New Roman"/>
          <w:b/>
          <w:bCs/>
          <w:color w:val="auto"/>
          <w:sz w:val="36"/>
          <w:szCs w:val="36"/>
          <w:lang w:eastAsia="en-US"/>
        </w:rPr>
        <w:t>One Problem Encountered</w:t>
      </w:r>
    </w:p>
    <w:p w14:paraId="76742789"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One problem we faced was repeating the same header, navigation bar, and footer code on every page. This would make the website harder to update because the same change would need to be made on every page.</w:t>
      </w:r>
    </w:p>
    <w:p w14:paraId="611D9C7E"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 xml:space="preserve">We decided to solve this problem by creating shared </w:t>
      </w:r>
      <w:proofErr w:type="spellStart"/>
      <w:r w:rsidRPr="000E5323">
        <w:rPr>
          <w:rFonts w:ascii="Courier New" w:eastAsia="Times New Roman" w:hAnsi="Courier New" w:cs="Courier New"/>
          <w:color w:val="auto"/>
          <w:lang w:eastAsia="en-US"/>
        </w:rPr>
        <w:t>header.php</w:t>
      </w:r>
      <w:proofErr w:type="spellEnd"/>
      <w:r w:rsidRPr="000E5323">
        <w:rPr>
          <w:rFonts w:ascii="Times New Roman" w:eastAsia="Times New Roman" w:hAnsi="Times New Roman" w:cs="Times New Roman"/>
          <w:color w:val="auto"/>
          <w:sz w:val="24"/>
          <w:szCs w:val="24"/>
          <w:lang w:eastAsia="en-US"/>
        </w:rPr>
        <w:t xml:space="preserve"> and </w:t>
      </w:r>
      <w:proofErr w:type="spellStart"/>
      <w:r w:rsidRPr="000E5323">
        <w:rPr>
          <w:rFonts w:ascii="Courier New" w:eastAsia="Times New Roman" w:hAnsi="Courier New" w:cs="Courier New"/>
          <w:color w:val="auto"/>
          <w:lang w:eastAsia="en-US"/>
        </w:rPr>
        <w:t>footer.php</w:t>
      </w:r>
      <w:proofErr w:type="spellEnd"/>
      <w:r w:rsidRPr="000E5323">
        <w:rPr>
          <w:rFonts w:ascii="Times New Roman" w:eastAsia="Times New Roman" w:hAnsi="Times New Roman" w:cs="Times New Roman"/>
          <w:color w:val="auto"/>
          <w:sz w:val="24"/>
          <w:szCs w:val="24"/>
          <w:lang w:eastAsia="en-US"/>
        </w:rPr>
        <w:t xml:space="preserve"> files. These files can be included on every page using </w:t>
      </w:r>
      <w:r w:rsidRPr="000E5323">
        <w:rPr>
          <w:rFonts w:ascii="Courier New" w:eastAsia="Times New Roman" w:hAnsi="Courier New" w:cs="Courier New"/>
          <w:color w:val="auto"/>
          <w:lang w:eastAsia="en-US"/>
        </w:rPr>
        <w:t>require</w:t>
      </w:r>
      <w:r w:rsidRPr="000E5323">
        <w:rPr>
          <w:rFonts w:ascii="Times New Roman" w:eastAsia="Times New Roman" w:hAnsi="Times New Roman" w:cs="Times New Roman"/>
          <w:color w:val="auto"/>
          <w:sz w:val="24"/>
          <w:szCs w:val="24"/>
          <w:lang w:eastAsia="en-US"/>
        </w:rPr>
        <w:t>. This reduces repeated code and keeps the website design consistent.</w:t>
      </w:r>
    </w:p>
    <w:p w14:paraId="48097300" w14:textId="77777777" w:rsidR="000E5323" w:rsidRP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0E5323">
        <w:rPr>
          <w:rFonts w:ascii="Times New Roman" w:eastAsia="Times New Roman" w:hAnsi="Times New Roman" w:cs="Times New Roman"/>
          <w:b/>
          <w:bCs/>
          <w:color w:val="auto"/>
          <w:sz w:val="36"/>
          <w:szCs w:val="36"/>
          <w:lang w:eastAsia="en-US"/>
        </w:rPr>
        <w:t>Plan for the Next Period</w:t>
      </w:r>
    </w:p>
    <w:p w14:paraId="2D8DB00D"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lastRenderedPageBreak/>
        <w:t>During the next period, we will complete the PHP parts of the website. We will display the events using PHP loops and complete the Event Details page using a GET parameter.</w:t>
      </w:r>
    </w:p>
    <w:p w14:paraId="2FA7AF87"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We will also complete the Registration form using POST and add server-side validation for the name, Student ID, email, and selected event. Valid registrations will be saved in a CSV file and displayed in an HTML table on the Registrations List page.</w:t>
      </w:r>
    </w:p>
    <w:p w14:paraId="4F05887D"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color w:val="auto"/>
          <w:sz w:val="24"/>
          <w:szCs w:val="24"/>
          <w:lang w:eastAsia="en-US"/>
        </w:rPr>
        <w:t>After completing these parts, we will test all the pages, fix any errors, improve the responsive design, and prepare the final report and project files.</w:t>
      </w:r>
    </w:p>
    <w:p w14:paraId="2251F0F7" w14:textId="77777777" w:rsidR="000E5323" w:rsidRPr="000E5323" w:rsidRDefault="000E5323" w:rsidP="000E5323">
      <w:pPr>
        <w:spacing w:before="100" w:beforeAutospacing="1" w:after="100" w:afterAutospacing="1" w:line="240" w:lineRule="auto"/>
        <w:outlineLvl w:val="1"/>
        <w:rPr>
          <w:rFonts w:ascii="Times New Roman" w:eastAsia="Times New Roman" w:hAnsi="Times New Roman" w:cs="Times New Roman"/>
          <w:b/>
          <w:bCs/>
          <w:color w:val="auto"/>
          <w:sz w:val="36"/>
          <w:szCs w:val="36"/>
          <w:lang w:eastAsia="en-US"/>
        </w:rPr>
      </w:pPr>
      <w:r w:rsidRPr="000E5323">
        <w:rPr>
          <w:rFonts w:ascii="Times New Roman" w:eastAsia="Times New Roman" w:hAnsi="Times New Roman" w:cs="Times New Roman"/>
          <w:b/>
          <w:bCs/>
          <w:color w:val="auto"/>
          <w:sz w:val="36"/>
          <w:szCs w:val="36"/>
          <w:lang w:eastAsia="en-US"/>
        </w:rPr>
        <w:t>Group Members’ Participation</w:t>
      </w:r>
    </w:p>
    <w:p w14:paraId="3C95E722"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b/>
          <w:bCs/>
          <w:color w:val="auto"/>
          <w:sz w:val="24"/>
          <w:szCs w:val="24"/>
          <w:lang w:eastAsia="en-US"/>
        </w:rPr>
        <w:t>Ruba Almuzaini</w:t>
      </w:r>
      <w:r w:rsidRPr="000E5323">
        <w:rPr>
          <w:rFonts w:ascii="Times New Roman" w:eastAsia="Times New Roman" w:hAnsi="Times New Roman" w:cs="Times New Roman"/>
          <w:color w:val="auto"/>
          <w:sz w:val="24"/>
          <w:szCs w:val="24"/>
          <w:lang w:eastAsia="en-US"/>
        </w:rPr>
        <w:t xml:space="preserve"> worked on selecting the project idea, preparing the sitemap, creating the Home page, and helping with the shared header and footer.</w:t>
      </w:r>
    </w:p>
    <w:p w14:paraId="5DD0CE0E" w14:textId="77777777" w:rsidR="000E5323" w:rsidRP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b/>
          <w:bCs/>
          <w:color w:val="auto"/>
          <w:sz w:val="24"/>
          <w:szCs w:val="24"/>
          <w:lang w:eastAsia="en-US"/>
        </w:rPr>
        <w:t>Lamya Alotaibi</w:t>
      </w:r>
      <w:r w:rsidRPr="000E5323">
        <w:rPr>
          <w:rFonts w:ascii="Times New Roman" w:eastAsia="Times New Roman" w:hAnsi="Times New Roman" w:cs="Times New Roman"/>
          <w:color w:val="auto"/>
          <w:sz w:val="24"/>
          <w:szCs w:val="24"/>
          <w:lang w:eastAsia="en-US"/>
        </w:rPr>
        <w:t xml:space="preserve"> worked on the Events page, Event Details page, event information, and the basic PHP structure.</w:t>
      </w:r>
    </w:p>
    <w:p w14:paraId="2E7DCC99" w14:textId="77777777" w:rsidR="000E5323" w:rsidRDefault="000E5323"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0E5323">
        <w:rPr>
          <w:rFonts w:ascii="Times New Roman" w:eastAsia="Times New Roman" w:hAnsi="Times New Roman" w:cs="Times New Roman"/>
          <w:b/>
          <w:bCs/>
          <w:color w:val="auto"/>
          <w:sz w:val="24"/>
          <w:szCs w:val="24"/>
          <w:lang w:eastAsia="en-US"/>
        </w:rPr>
        <w:t xml:space="preserve">Manal </w:t>
      </w:r>
      <w:proofErr w:type="spellStart"/>
      <w:r w:rsidRPr="000E5323">
        <w:rPr>
          <w:rFonts w:ascii="Times New Roman" w:eastAsia="Times New Roman" w:hAnsi="Times New Roman" w:cs="Times New Roman"/>
          <w:b/>
          <w:bCs/>
          <w:color w:val="auto"/>
          <w:sz w:val="24"/>
          <w:szCs w:val="24"/>
          <w:lang w:eastAsia="en-US"/>
        </w:rPr>
        <w:t>Almusabbihi</w:t>
      </w:r>
      <w:proofErr w:type="spellEnd"/>
      <w:r w:rsidRPr="000E5323">
        <w:rPr>
          <w:rFonts w:ascii="Times New Roman" w:eastAsia="Times New Roman" w:hAnsi="Times New Roman" w:cs="Times New Roman"/>
          <w:color w:val="auto"/>
          <w:sz w:val="24"/>
          <w:szCs w:val="24"/>
          <w:lang w:eastAsia="en-US"/>
        </w:rPr>
        <w:t xml:space="preserve"> worked on the Registration page, About/Contact page, CSS design, forms, and responsive layout.</w:t>
      </w:r>
    </w:p>
    <w:p w14:paraId="30EC3729"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4F38872F"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7B8F388C"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41E05849"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343B9BAC"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1A973AB9"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62422A7B"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57AB0D5B"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44AD602E" w14:textId="77777777" w:rsidR="00364FA2"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5E21748F" w14:textId="77777777" w:rsidR="00364FA2" w:rsidRPr="00FE1AC8" w:rsidRDefault="00364FA2" w:rsidP="00364FA2">
      <w:pPr>
        <w:spacing w:before="100" w:beforeAutospacing="1" w:after="100" w:afterAutospacing="1" w:line="360" w:lineRule="auto"/>
        <w:jc w:val="center"/>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lastRenderedPageBreak/>
        <w:t>Campus Events Hub</w:t>
      </w:r>
    </w:p>
    <w:p w14:paraId="448172D5" w14:textId="77777777" w:rsidR="00364FA2" w:rsidRPr="00FE1AC8" w:rsidRDefault="00364FA2" w:rsidP="00364FA2">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Final Project Report</w:t>
      </w:r>
    </w:p>
    <w:p w14:paraId="6A0FEE7F" w14:textId="77777777" w:rsidR="00364FA2" w:rsidRPr="00FE1AC8" w:rsidRDefault="00364FA2" w:rsidP="00364FA2">
      <w:pPr>
        <w:spacing w:after="0" w:line="360" w:lineRule="auto"/>
        <w:jc w:val="center"/>
        <w:rPr>
          <w:rFonts w:ascii="Times New Roman" w:eastAsia="Times New Roman" w:hAnsi="Times New Roman" w:cs="Times New Roman"/>
        </w:rPr>
      </w:pPr>
    </w:p>
    <w:p w14:paraId="003D79C6" w14:textId="77777777" w:rsidR="00364FA2" w:rsidRDefault="00364FA2" w:rsidP="00364FA2">
      <w:pPr>
        <w:spacing w:before="100" w:beforeAutospacing="1" w:after="100" w:afterAutospacing="1" w:line="360" w:lineRule="auto"/>
        <w:jc w:val="center"/>
        <w:outlineLvl w:val="0"/>
        <w:rPr>
          <w:rFonts w:ascii="Times New Roman" w:eastAsia="Times New Roman" w:hAnsi="Times New Roman" w:cs="Times New Roman"/>
          <w:b/>
          <w:bCs/>
          <w:kern w:val="36"/>
          <w:sz w:val="48"/>
          <w:szCs w:val="48"/>
        </w:rPr>
      </w:pPr>
    </w:p>
    <w:p w14:paraId="5175492A"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1B84BEDB"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4E9A9D51"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1C920A63"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29A54944"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44F86C40"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095DB616"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6B1F0D82"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lastRenderedPageBreak/>
        <w:t>Introduction</w:t>
      </w:r>
    </w:p>
    <w:p w14:paraId="215611D0"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Our project is called Campus Events Hub. It is a small dynamic website for a fictional university IT club. The website helps students find upcoming campus events and register for them online.</w:t>
      </w:r>
    </w:p>
    <w:p w14:paraId="7DF62D7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website contains different types of events such as workshops, seminars, competitions, trips and technology activities. Students can view all events, open the details of a selected event and submit a registration form.</w:t>
      </w:r>
    </w:p>
    <w:p w14:paraId="683AB3A0"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used HTML and CSS for the front-end design and PHP for the dynamic parts. The event information is stored in a PHP array, while the student registrations are saved in a CSV file.</w:t>
      </w:r>
    </w:p>
    <w:p w14:paraId="2F09DDF6" w14:textId="77777777" w:rsidR="00364FA2" w:rsidRPr="00FE1AC8" w:rsidRDefault="00364FA2" w:rsidP="00364FA2">
      <w:pPr>
        <w:spacing w:after="0" w:line="360" w:lineRule="auto"/>
        <w:rPr>
          <w:rFonts w:ascii="Times New Roman" w:eastAsia="Times New Roman" w:hAnsi="Times New Roman" w:cs="Times New Roman"/>
        </w:rPr>
      </w:pPr>
    </w:p>
    <w:p w14:paraId="2895023B"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Project Objectives</w:t>
      </w:r>
    </w:p>
    <w:p w14:paraId="77835F6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main objectives of this project were to create a website that:</w:t>
      </w:r>
    </w:p>
    <w:p w14:paraId="05F1028A"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Shows upcoming university events.</w:t>
      </w:r>
    </w:p>
    <w:p w14:paraId="09FB1A1D"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Displays the details of every event.</w:t>
      </w:r>
    </w:p>
    <w:p w14:paraId="012583EF"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Allows students to register for events.</w:t>
      </w:r>
    </w:p>
    <w:p w14:paraId="1743208C"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Checks the form information using PHP.</w:t>
      </w:r>
    </w:p>
    <w:p w14:paraId="05446199"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Saves registration data in a CSV file.</w:t>
      </w:r>
    </w:p>
    <w:p w14:paraId="2B60D52E"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Displays saved registrations in a table.</w:t>
      </w:r>
    </w:p>
    <w:p w14:paraId="3CDF1672" w14:textId="77777777" w:rsidR="00364FA2" w:rsidRPr="00FE1AC8" w:rsidRDefault="00364FA2" w:rsidP="00364FA2">
      <w:pPr>
        <w:numPr>
          <w:ilvl w:val="0"/>
          <w:numId w:val="3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Works correctly on computers and small screens.</w:t>
      </w:r>
    </w:p>
    <w:p w14:paraId="556CF59B" w14:textId="77777777" w:rsidR="00364FA2" w:rsidRPr="00FE1AC8" w:rsidRDefault="00364FA2" w:rsidP="00364FA2">
      <w:pPr>
        <w:spacing w:after="0" w:line="360" w:lineRule="auto"/>
        <w:rPr>
          <w:rFonts w:ascii="Times New Roman" w:eastAsia="Times New Roman" w:hAnsi="Times New Roman" w:cs="Times New Roman"/>
        </w:rPr>
      </w:pPr>
    </w:p>
    <w:p w14:paraId="501729E7"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Website Pages</w:t>
      </w:r>
    </w:p>
    <w:p w14:paraId="23AF60A8"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lastRenderedPageBreak/>
        <w:t>Home Page</w:t>
      </w:r>
    </w:p>
    <w:p w14:paraId="1A1BC96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Home page introduces the University IT Club and explains the purpose of the website.</w:t>
      </w:r>
    </w:p>
    <w:p w14:paraId="370B1D8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It also displays the next three upcoming events. Each event includes its title, category, date, time, location and short description. A button is available to open the Event Details page.</w:t>
      </w:r>
    </w:p>
    <w:p w14:paraId="4077E5EF"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Events Page</w:t>
      </w:r>
    </w:p>
    <w:p w14:paraId="52BCD64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Events page displays all the events available on the website.</w:t>
      </w:r>
    </w:p>
    <w:p w14:paraId="3174E3B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The event data is stored in a PHP array inside the </w:t>
      </w:r>
      <w:r w:rsidRPr="00FE1AC8">
        <w:rPr>
          <w:rFonts w:ascii="Courier New" w:eastAsia="Times New Roman" w:hAnsi="Courier New" w:cs="Courier New"/>
        </w:rPr>
        <w:t>events-</w:t>
      </w:r>
      <w:proofErr w:type="spellStart"/>
      <w:r w:rsidRPr="00FE1AC8">
        <w:rPr>
          <w:rFonts w:ascii="Courier New" w:eastAsia="Times New Roman" w:hAnsi="Courier New" w:cs="Courier New"/>
        </w:rPr>
        <w:t>data.php</w:t>
      </w:r>
      <w:proofErr w:type="spellEnd"/>
      <w:r w:rsidRPr="00FE1AC8">
        <w:rPr>
          <w:rFonts w:ascii="Times New Roman" w:eastAsia="Times New Roman" w:hAnsi="Times New Roman" w:cs="Times New Roman"/>
        </w:rPr>
        <w:t xml:space="preserve"> file. A PHP </w:t>
      </w:r>
      <w:r w:rsidRPr="00FE1AC8">
        <w:rPr>
          <w:rFonts w:ascii="Courier New" w:eastAsia="Times New Roman" w:hAnsi="Courier New" w:cs="Courier New"/>
        </w:rPr>
        <w:t>foreach</w:t>
      </w:r>
      <w:r w:rsidRPr="00FE1AC8">
        <w:rPr>
          <w:rFonts w:ascii="Times New Roman" w:eastAsia="Times New Roman" w:hAnsi="Times New Roman" w:cs="Times New Roman"/>
        </w:rPr>
        <w:t xml:space="preserve"> loop is used to display the events.</w:t>
      </w:r>
    </w:p>
    <w:p w14:paraId="6C51BF3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Every event contains two buttons. The first button opens the details of the event, and the second button opens the Registration page.</w:t>
      </w:r>
    </w:p>
    <w:p w14:paraId="1721C753"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Event Details Page</w:t>
      </w:r>
    </w:p>
    <w:p w14:paraId="05E877E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Event Details page displays one selected event.</w:t>
      </w:r>
    </w:p>
    <w:p w14:paraId="424D5820"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event is selected using a GET parameter, for example:</w:t>
      </w:r>
    </w:p>
    <w:p w14:paraId="2C3A90BA"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event.php?id</w:t>
      </w:r>
      <w:proofErr w:type="spellEnd"/>
      <w:r w:rsidRPr="00FE1AC8">
        <w:rPr>
          <w:rFonts w:ascii="Courier New" w:eastAsia="Times New Roman" w:hAnsi="Courier New" w:cs="Courier New"/>
        </w:rPr>
        <w:t>=1</w:t>
      </w:r>
    </w:p>
    <w:p w14:paraId="5DCF05E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PHP reads the event ID and searches for the event inside the array. If the event exists, the page displays its title, date, time, location, number of seats, category and description.</w:t>
      </w:r>
    </w:p>
    <w:p w14:paraId="6A21B8E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If the ID is missing or incorrect, the page displays an Event Not Found message.</w:t>
      </w:r>
    </w:p>
    <w:p w14:paraId="2ABF0475"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Registration Page</w:t>
      </w:r>
    </w:p>
    <w:p w14:paraId="7D1AB91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The Registration page contains a form with the following fields:</w:t>
      </w:r>
    </w:p>
    <w:p w14:paraId="053CB215" w14:textId="77777777" w:rsidR="00364FA2" w:rsidRPr="00FE1AC8" w:rsidRDefault="00364FA2" w:rsidP="00364FA2">
      <w:pPr>
        <w:pStyle w:val="af5"/>
        <w:numPr>
          <w:ilvl w:val="0"/>
          <w:numId w:val="41"/>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Full name.</w:t>
      </w:r>
    </w:p>
    <w:p w14:paraId="04887E9D" w14:textId="77777777" w:rsidR="00364FA2" w:rsidRPr="00FE1AC8" w:rsidRDefault="00364FA2" w:rsidP="00364FA2">
      <w:pPr>
        <w:pStyle w:val="af5"/>
        <w:numPr>
          <w:ilvl w:val="0"/>
          <w:numId w:val="41"/>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ID.</w:t>
      </w:r>
    </w:p>
    <w:p w14:paraId="036DFC3E" w14:textId="77777777" w:rsidR="00364FA2" w:rsidRPr="00FE1AC8" w:rsidRDefault="00364FA2" w:rsidP="00364FA2">
      <w:pPr>
        <w:pStyle w:val="af5"/>
        <w:numPr>
          <w:ilvl w:val="0"/>
          <w:numId w:val="41"/>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Email address.</w:t>
      </w:r>
    </w:p>
    <w:p w14:paraId="2D729AA2" w14:textId="77777777" w:rsidR="00364FA2" w:rsidRPr="00FE1AC8" w:rsidRDefault="00364FA2" w:rsidP="00364FA2">
      <w:pPr>
        <w:pStyle w:val="af5"/>
        <w:numPr>
          <w:ilvl w:val="0"/>
          <w:numId w:val="41"/>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Selected event.</w:t>
      </w:r>
    </w:p>
    <w:p w14:paraId="20A316F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form is submitted using the POST method.</w:t>
      </w:r>
    </w:p>
    <w:p w14:paraId="2BB4BA9A"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PHP checks the data before saving it. If there is an error, the page shows a clear error message. If the information is valid, it is saved in the CSV file.</w:t>
      </w:r>
    </w:p>
    <w:p w14:paraId="4F677A9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form also keeps the entered information when an error happens, so the student does not need to enter all the data again.</w:t>
      </w:r>
    </w:p>
    <w:p w14:paraId="4FD7BC9D"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Registrations List Page</w:t>
      </w:r>
    </w:p>
    <w:p w14:paraId="226BBC3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Registrations List page reads the saved information from the CSV file.</w:t>
      </w:r>
    </w:p>
    <w:p w14:paraId="1A21248A"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information is displayed in an HTML table. The table contains:</w:t>
      </w:r>
    </w:p>
    <w:p w14:paraId="04837457" w14:textId="77777777" w:rsidR="00364FA2" w:rsidRPr="00FE1AC8" w:rsidRDefault="00364FA2" w:rsidP="00364FA2">
      <w:pPr>
        <w:numPr>
          <w:ilvl w:val="0"/>
          <w:numId w:val="35"/>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name.</w:t>
      </w:r>
    </w:p>
    <w:p w14:paraId="4212D58B" w14:textId="77777777" w:rsidR="00364FA2" w:rsidRPr="00FE1AC8" w:rsidRDefault="00364FA2" w:rsidP="00364FA2">
      <w:pPr>
        <w:numPr>
          <w:ilvl w:val="0"/>
          <w:numId w:val="35"/>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ID.</w:t>
      </w:r>
    </w:p>
    <w:p w14:paraId="67970837" w14:textId="77777777" w:rsidR="00364FA2" w:rsidRPr="00FE1AC8" w:rsidRDefault="00364FA2" w:rsidP="00364FA2">
      <w:pPr>
        <w:numPr>
          <w:ilvl w:val="0"/>
          <w:numId w:val="35"/>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Email.</w:t>
      </w:r>
    </w:p>
    <w:p w14:paraId="28231434" w14:textId="77777777" w:rsidR="00364FA2" w:rsidRPr="00FE1AC8" w:rsidRDefault="00364FA2" w:rsidP="00364FA2">
      <w:pPr>
        <w:numPr>
          <w:ilvl w:val="0"/>
          <w:numId w:val="35"/>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Event name.</w:t>
      </w:r>
    </w:p>
    <w:p w14:paraId="64CAC9C8" w14:textId="77777777" w:rsidR="00364FA2" w:rsidRPr="00FE1AC8" w:rsidRDefault="00364FA2" w:rsidP="00364FA2">
      <w:pPr>
        <w:numPr>
          <w:ilvl w:val="0"/>
          <w:numId w:val="35"/>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Registration date.</w:t>
      </w:r>
    </w:p>
    <w:p w14:paraId="52ABF50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A PHP loop is used to display every registration.</w:t>
      </w:r>
    </w:p>
    <w:p w14:paraId="29E381DB"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About and Contact Page</w:t>
      </w:r>
    </w:p>
    <w:p w14:paraId="17F97B8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About section contains information about the fictional University IT Club and the project team.</w:t>
      </w:r>
    </w:p>
    <w:p w14:paraId="590418F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The team members are:</w:t>
      </w:r>
    </w:p>
    <w:p w14:paraId="0D3ECDC5" w14:textId="77777777" w:rsidR="00364FA2" w:rsidRPr="00FE1AC8" w:rsidRDefault="00364FA2" w:rsidP="00364FA2">
      <w:pPr>
        <w:numPr>
          <w:ilvl w:val="0"/>
          <w:numId w:val="36"/>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w:t>
      </w:r>
    </w:p>
    <w:p w14:paraId="3D68B2B8" w14:textId="77777777" w:rsidR="00364FA2" w:rsidRPr="00FE1AC8" w:rsidRDefault="00364FA2" w:rsidP="00364FA2">
      <w:pPr>
        <w:numPr>
          <w:ilvl w:val="0"/>
          <w:numId w:val="36"/>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w:t>
      </w:r>
    </w:p>
    <w:p w14:paraId="749D0080" w14:textId="77777777" w:rsidR="00364FA2" w:rsidRPr="00FE1AC8" w:rsidRDefault="00364FA2" w:rsidP="00364FA2">
      <w:pPr>
        <w:numPr>
          <w:ilvl w:val="0"/>
          <w:numId w:val="36"/>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w:t>
      </w:r>
    </w:p>
    <w:p w14:paraId="46292F8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Contact section contains another form. It asks for the name, email, subject and message.</w:t>
      </w:r>
    </w:p>
    <w:p w14:paraId="35111FA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form performs validation only. It does not send a real email because email sending was not required in the project instructions.</w:t>
      </w:r>
    </w:p>
    <w:p w14:paraId="6CF7A8FF" w14:textId="77777777" w:rsidR="00364FA2" w:rsidRPr="00FE1AC8" w:rsidRDefault="00364FA2" w:rsidP="00364FA2">
      <w:pPr>
        <w:spacing w:after="0" w:line="360" w:lineRule="auto"/>
        <w:rPr>
          <w:rFonts w:ascii="Times New Roman" w:eastAsia="Times New Roman" w:hAnsi="Times New Roman" w:cs="Times New Roman"/>
        </w:rPr>
      </w:pPr>
    </w:p>
    <w:p w14:paraId="741B3758"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Technologies Used</w:t>
      </w:r>
    </w:p>
    <w:p w14:paraId="53271CC9"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HTML</w:t>
      </w:r>
    </w:p>
    <w:p w14:paraId="1E882190"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HTML was used to create the structure of the website.</w:t>
      </w:r>
    </w:p>
    <w:p w14:paraId="677C634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used semantic elements such as:</w:t>
      </w:r>
    </w:p>
    <w:p w14:paraId="29F9B66C"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&lt;header&gt;</w:t>
      </w:r>
    </w:p>
    <w:p w14:paraId="6BD80AF9"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&lt;nav&gt;</w:t>
      </w:r>
    </w:p>
    <w:p w14:paraId="5A29E612"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&lt;main&gt;</w:t>
      </w:r>
    </w:p>
    <w:p w14:paraId="146C24DF"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&lt;section&gt;</w:t>
      </w:r>
    </w:p>
    <w:p w14:paraId="13CF3ACF"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&lt;footer&gt;</w:t>
      </w:r>
    </w:p>
    <w:p w14:paraId="100FC8B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also used headings, paragraphs, links, lists, forms, labels, buttons and tables.</w:t>
      </w:r>
    </w:p>
    <w:p w14:paraId="489463E2"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CSS</w:t>
      </w:r>
    </w:p>
    <w:p w14:paraId="7FC8A68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One external CSS file is used by all website pages.</w:t>
      </w:r>
    </w:p>
    <w:p w14:paraId="4FAA33B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CSS was used for:</w:t>
      </w:r>
    </w:p>
    <w:p w14:paraId="4F8E8157"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color scheme.</w:t>
      </w:r>
    </w:p>
    <w:p w14:paraId="2904D799"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Navigation bar.</w:t>
      </w:r>
    </w:p>
    <w:p w14:paraId="39CFDF20"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Event cards.</w:t>
      </w:r>
    </w:p>
    <w:p w14:paraId="76AFA098"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Forms.</w:t>
      </w:r>
    </w:p>
    <w:p w14:paraId="4AB0DC7B"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Buttons.</w:t>
      </w:r>
    </w:p>
    <w:p w14:paraId="7E073EDC"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Tables.</w:t>
      </w:r>
    </w:p>
    <w:p w14:paraId="77037880"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Footer.</w:t>
      </w:r>
    </w:p>
    <w:p w14:paraId="5B32CCFF"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Hover effects.</w:t>
      </w:r>
    </w:p>
    <w:p w14:paraId="46EF2E46"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Focus effects.</w:t>
      </w:r>
    </w:p>
    <w:p w14:paraId="60CF12E3" w14:textId="77777777" w:rsidR="00364FA2" w:rsidRPr="00FE1AC8" w:rsidRDefault="00364FA2" w:rsidP="00364FA2">
      <w:pPr>
        <w:pStyle w:val="af5"/>
        <w:numPr>
          <w:ilvl w:val="0"/>
          <w:numId w:val="42"/>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Responsive design.</w:t>
      </w:r>
    </w:p>
    <w:p w14:paraId="0314780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Media queries were used to change the layout on small screens.</w:t>
      </w:r>
    </w:p>
    <w:p w14:paraId="434DEED9"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PHP</w:t>
      </w:r>
    </w:p>
    <w:p w14:paraId="1FD0E529"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PHP was used for the dynamic parts of the website.</w:t>
      </w:r>
    </w:p>
    <w:p w14:paraId="2BF416B6"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It was used to:</w:t>
      </w:r>
    </w:p>
    <w:p w14:paraId="4E17FC2A"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Include the shared header and footer.</w:t>
      </w:r>
    </w:p>
    <w:p w14:paraId="0931AC01"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Store event information.</w:t>
      </w:r>
    </w:p>
    <w:p w14:paraId="51A0668C"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Display events using loops.</w:t>
      </w:r>
    </w:p>
    <w:p w14:paraId="118AEDF1"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Read GET parameters.</w:t>
      </w:r>
    </w:p>
    <w:p w14:paraId="19D6EB4E"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Process POST forms.</w:t>
      </w:r>
    </w:p>
    <w:p w14:paraId="650DBE04"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Validate information.</w:t>
      </w:r>
    </w:p>
    <w:p w14:paraId="5B3F7F83"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Save data in a CSV file.</w:t>
      </w:r>
    </w:p>
    <w:p w14:paraId="2E0B992F"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Read data from a CSV file.</w:t>
      </w:r>
    </w:p>
    <w:p w14:paraId="0E007CB0" w14:textId="77777777" w:rsidR="00364FA2" w:rsidRPr="00FE1AC8" w:rsidRDefault="00364FA2" w:rsidP="00364FA2">
      <w:pPr>
        <w:pStyle w:val="af5"/>
        <w:numPr>
          <w:ilvl w:val="0"/>
          <w:numId w:val="43"/>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Display registrations in a table.</w:t>
      </w:r>
    </w:p>
    <w:p w14:paraId="43BC32E5" w14:textId="77777777" w:rsidR="00364FA2" w:rsidRPr="00FE1AC8" w:rsidRDefault="00364FA2" w:rsidP="00364FA2">
      <w:pPr>
        <w:spacing w:after="0" w:line="360" w:lineRule="auto"/>
        <w:rPr>
          <w:rFonts w:ascii="Times New Roman" w:eastAsia="Times New Roman" w:hAnsi="Times New Roman" w:cs="Times New Roman"/>
        </w:rPr>
      </w:pPr>
    </w:p>
    <w:p w14:paraId="25F9558F"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lastRenderedPageBreak/>
        <w:t>Shared Header and Footer</w:t>
      </w:r>
    </w:p>
    <w:p w14:paraId="695404A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website uses shared files for the header and footer.</w:t>
      </w:r>
    </w:p>
    <w:p w14:paraId="57441D6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files are:</w:t>
      </w:r>
    </w:p>
    <w:p w14:paraId="6B28562C"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w:t>
      </w:r>
      <w:proofErr w:type="spellStart"/>
      <w:r w:rsidRPr="00FE1AC8">
        <w:rPr>
          <w:rFonts w:ascii="Courier New" w:eastAsia="Times New Roman" w:hAnsi="Courier New" w:cs="Courier New"/>
        </w:rPr>
        <w:t>header.php</w:t>
      </w:r>
      <w:proofErr w:type="spellEnd"/>
    </w:p>
    <w:p w14:paraId="057ED5D1"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w:t>
      </w:r>
      <w:proofErr w:type="spellStart"/>
      <w:r w:rsidRPr="00FE1AC8">
        <w:rPr>
          <w:rFonts w:ascii="Courier New" w:eastAsia="Times New Roman" w:hAnsi="Courier New" w:cs="Courier New"/>
        </w:rPr>
        <w:t>footer.php</w:t>
      </w:r>
      <w:proofErr w:type="spellEnd"/>
    </w:p>
    <w:p w14:paraId="6DDD61C1"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Each page includes these files using </w:t>
      </w:r>
      <w:r w:rsidRPr="00FE1AC8">
        <w:rPr>
          <w:rFonts w:ascii="Courier New" w:eastAsia="Times New Roman" w:hAnsi="Courier New" w:cs="Courier New"/>
        </w:rPr>
        <w:t>require</w:t>
      </w:r>
      <w:r w:rsidRPr="00FE1AC8">
        <w:rPr>
          <w:rFonts w:ascii="Times New Roman" w:eastAsia="Times New Roman" w:hAnsi="Times New Roman" w:cs="Times New Roman"/>
        </w:rPr>
        <w:t>.</w:t>
      </w:r>
    </w:p>
    <w:p w14:paraId="60FC171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reduces repeated code and makes it easier to update the navigation bar or footer.</w:t>
      </w:r>
    </w:p>
    <w:p w14:paraId="420F5986" w14:textId="77777777" w:rsidR="00364FA2" w:rsidRPr="00FE1AC8" w:rsidRDefault="00364FA2" w:rsidP="00364FA2">
      <w:pPr>
        <w:spacing w:after="0" w:line="360" w:lineRule="auto"/>
        <w:rPr>
          <w:rFonts w:ascii="Times New Roman" w:eastAsia="Times New Roman" w:hAnsi="Times New Roman" w:cs="Times New Roman"/>
        </w:rPr>
      </w:pPr>
    </w:p>
    <w:p w14:paraId="61EA470A"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Data Storage</w:t>
      </w:r>
    </w:p>
    <w:p w14:paraId="73B430E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event information is stored in a PHP array inside:</w:t>
      </w:r>
    </w:p>
    <w:p w14:paraId="62C53229"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includes/events-</w:t>
      </w:r>
      <w:proofErr w:type="spellStart"/>
      <w:r w:rsidRPr="00FE1AC8">
        <w:rPr>
          <w:rFonts w:ascii="Courier New" w:eastAsia="Times New Roman" w:hAnsi="Courier New" w:cs="Courier New"/>
        </w:rPr>
        <w:t>data.php</w:t>
      </w:r>
      <w:proofErr w:type="spellEnd"/>
    </w:p>
    <w:p w14:paraId="42222EBA"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student registrations are stored inside:</w:t>
      </w:r>
    </w:p>
    <w:p w14:paraId="34677BA0"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data/registrations.csv</w:t>
      </w:r>
    </w:p>
    <w:p w14:paraId="00FE6BB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selected a CSV file instead of a database because the project is small and only needs basic storage.</w:t>
      </w:r>
    </w:p>
    <w:p w14:paraId="3B77F77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A CSV file was easier to set up and test. It also does not require MySQL.</w:t>
      </w:r>
    </w:p>
    <w:p w14:paraId="045E81B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disadvantage is that CSV is not suitable for a large website with many users. A database would be better for a larger system.</w:t>
      </w:r>
    </w:p>
    <w:p w14:paraId="38A2AF08" w14:textId="77777777" w:rsidR="00364FA2" w:rsidRPr="00FE1AC8" w:rsidRDefault="00364FA2" w:rsidP="00364FA2">
      <w:pPr>
        <w:spacing w:after="0" w:line="360" w:lineRule="auto"/>
        <w:rPr>
          <w:rFonts w:ascii="Times New Roman" w:eastAsia="Times New Roman" w:hAnsi="Times New Roman" w:cs="Times New Roman"/>
        </w:rPr>
      </w:pPr>
    </w:p>
    <w:p w14:paraId="54219B2C"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lastRenderedPageBreak/>
        <w:t>Server-Side Validation</w:t>
      </w:r>
    </w:p>
    <w:p w14:paraId="284ADBF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Registration form checks the following:</w:t>
      </w:r>
    </w:p>
    <w:p w14:paraId="5AE4C182"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Full name is required.</w:t>
      </w:r>
    </w:p>
    <w:p w14:paraId="14E075F7"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Full name must contain at least three characters.</w:t>
      </w:r>
    </w:p>
    <w:p w14:paraId="021A4120"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ID is required.</w:t>
      </w:r>
    </w:p>
    <w:p w14:paraId="44412B89"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ID must contain only numbers.</w:t>
      </w:r>
    </w:p>
    <w:p w14:paraId="1330087B"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Student ID must contain between 6 and 12 digits.</w:t>
      </w:r>
    </w:p>
    <w:p w14:paraId="34C21BC5"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Email is required.</w:t>
      </w:r>
    </w:p>
    <w:p w14:paraId="15B01A2D"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Email format must be valid.</w:t>
      </w:r>
    </w:p>
    <w:p w14:paraId="1FE90060" w14:textId="77777777" w:rsidR="00364FA2" w:rsidRPr="00FE1AC8" w:rsidRDefault="00364FA2" w:rsidP="00364FA2">
      <w:pPr>
        <w:numPr>
          <w:ilvl w:val="0"/>
          <w:numId w:val="37"/>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A valid event must be selected.</w:t>
      </w:r>
    </w:p>
    <w:p w14:paraId="48C0160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Contact form checks:</w:t>
      </w:r>
    </w:p>
    <w:p w14:paraId="0C1ACCE3" w14:textId="77777777" w:rsidR="00364FA2" w:rsidRPr="00FE1AC8" w:rsidRDefault="00364FA2" w:rsidP="00364FA2">
      <w:pPr>
        <w:numPr>
          <w:ilvl w:val="0"/>
          <w:numId w:val="38"/>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Name is required.</w:t>
      </w:r>
    </w:p>
    <w:p w14:paraId="7B32E3F9" w14:textId="77777777" w:rsidR="00364FA2" w:rsidRPr="00FE1AC8" w:rsidRDefault="00364FA2" w:rsidP="00364FA2">
      <w:pPr>
        <w:numPr>
          <w:ilvl w:val="0"/>
          <w:numId w:val="38"/>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Email must be valid.</w:t>
      </w:r>
    </w:p>
    <w:p w14:paraId="6A60BA8B" w14:textId="77777777" w:rsidR="00364FA2" w:rsidRPr="00FE1AC8" w:rsidRDefault="00364FA2" w:rsidP="00364FA2">
      <w:pPr>
        <w:numPr>
          <w:ilvl w:val="0"/>
          <w:numId w:val="38"/>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Subject is required.</w:t>
      </w:r>
    </w:p>
    <w:p w14:paraId="1BE166B3" w14:textId="77777777" w:rsidR="00364FA2" w:rsidRPr="00FE1AC8" w:rsidRDefault="00364FA2" w:rsidP="00364FA2">
      <w:pPr>
        <w:numPr>
          <w:ilvl w:val="0"/>
          <w:numId w:val="38"/>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Message is required.</w:t>
      </w:r>
    </w:p>
    <w:p w14:paraId="312DB2B3" w14:textId="77777777" w:rsidR="00364FA2" w:rsidRPr="00FE1AC8" w:rsidRDefault="00364FA2" w:rsidP="00364FA2">
      <w:pPr>
        <w:numPr>
          <w:ilvl w:val="0"/>
          <w:numId w:val="38"/>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Message must contain at least ten characters.</w:t>
      </w:r>
    </w:p>
    <w:p w14:paraId="412D566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validation is performed using PHP on the server side. HTML validation is also used, but the project does not depend only on it.</w:t>
      </w:r>
    </w:p>
    <w:p w14:paraId="0359151A" w14:textId="77777777" w:rsidR="00364FA2" w:rsidRPr="00FE1AC8" w:rsidRDefault="00364FA2" w:rsidP="00364FA2">
      <w:pPr>
        <w:spacing w:after="0" w:line="360" w:lineRule="auto"/>
        <w:rPr>
          <w:rFonts w:ascii="Times New Roman" w:eastAsia="Times New Roman" w:hAnsi="Times New Roman" w:cs="Times New Roman"/>
        </w:rPr>
      </w:pPr>
    </w:p>
    <w:p w14:paraId="0B8B2BD7"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Testing</w:t>
      </w:r>
    </w:p>
    <w:p w14:paraId="751D7CB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tested the website after completing the main functions.</w:t>
      </w:r>
    </w:p>
    <w:p w14:paraId="07467FB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following tests were completed:</w:t>
      </w:r>
    </w:p>
    <w:p w14:paraId="369ED72A"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Opening the Home page.</w:t>
      </w:r>
    </w:p>
    <w:p w14:paraId="06B142DF"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Checking that three upcoming events appear.</w:t>
      </w:r>
    </w:p>
    <w:p w14:paraId="595F2BF8"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Opening the Events page.</w:t>
      </w:r>
    </w:p>
    <w:p w14:paraId="3326A375"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Checking that all events appear.</w:t>
      </w:r>
    </w:p>
    <w:p w14:paraId="6C599B97"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Opening a correct Event Details link.</w:t>
      </w:r>
    </w:p>
    <w:p w14:paraId="44B2D2C3"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Opening an incorrect event ID.</w:t>
      </w:r>
    </w:p>
    <w:p w14:paraId="1B4C53B1"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Submitting an empty Registration form.</w:t>
      </w:r>
    </w:p>
    <w:p w14:paraId="5A336067"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Entering an invalid email.</w:t>
      </w:r>
    </w:p>
    <w:p w14:paraId="0006249E"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Entering a short or incorrect Student ID.</w:t>
      </w:r>
    </w:p>
    <w:p w14:paraId="06B762AC"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Submitting a valid registration.</w:t>
      </w:r>
    </w:p>
    <w:p w14:paraId="44510679"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Checking that the registration is saved in the CSV file.</w:t>
      </w:r>
    </w:p>
    <w:p w14:paraId="73723AF8"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Checking that the registration appears in the table.</w:t>
      </w:r>
    </w:p>
    <w:p w14:paraId="004D431E"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Entering a short Contact message.</w:t>
      </w:r>
    </w:p>
    <w:p w14:paraId="2F149584"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Entering correct Contact form information.</w:t>
      </w:r>
    </w:p>
    <w:p w14:paraId="43B8A499" w14:textId="77777777" w:rsidR="00364FA2" w:rsidRPr="00FE1AC8" w:rsidRDefault="00364FA2" w:rsidP="00364FA2">
      <w:pPr>
        <w:pStyle w:val="af5"/>
        <w:numPr>
          <w:ilvl w:val="0"/>
          <w:numId w:val="44"/>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Opening the website on a smaller screen.</w:t>
      </w:r>
    </w:p>
    <w:p w14:paraId="1D8F59E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During testing, the website correctly rejected invalid information. When correct information was entered, the registration was saved successfully and appeared in the Registrations List page.</w:t>
      </w:r>
    </w:p>
    <w:p w14:paraId="1F79927F" w14:textId="77777777" w:rsidR="00364FA2" w:rsidRPr="00FE1AC8" w:rsidRDefault="00364FA2" w:rsidP="00364FA2">
      <w:pPr>
        <w:spacing w:after="0" w:line="360" w:lineRule="auto"/>
        <w:rPr>
          <w:rFonts w:ascii="Times New Roman" w:eastAsia="Times New Roman" w:hAnsi="Times New Roman" w:cs="Times New Roman"/>
        </w:rPr>
      </w:pPr>
    </w:p>
    <w:p w14:paraId="15F5CADC"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Team Participation</w:t>
      </w:r>
    </w:p>
    <w:p w14:paraId="117420A8"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Ruba Almuzaini</w:t>
      </w:r>
    </w:p>
    <w:p w14:paraId="2F15927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worked on the project idea, sitemap, Home page and shared header and footer. She also helped test the Home and Events pages.</w:t>
      </w:r>
    </w:p>
    <w:p w14:paraId="69A1ADDC"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Lamya Alotaibi</w:t>
      </w:r>
    </w:p>
    <w:p w14:paraId="7A97B2B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Lamya worked on the Events page, Event Details page, event array and PHP loops. She also worked on form validation and tested the event links.</w:t>
      </w:r>
    </w:p>
    <w:p w14:paraId="28AF7ECE"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 xml:space="preserve">Manal </w:t>
      </w:r>
      <w:proofErr w:type="spellStart"/>
      <w:r w:rsidRPr="00FE1AC8">
        <w:rPr>
          <w:rFonts w:ascii="Times New Roman" w:eastAsia="Times New Roman" w:hAnsi="Times New Roman" w:cs="Times New Roman"/>
          <w:b/>
          <w:bCs/>
          <w:sz w:val="36"/>
          <w:szCs w:val="36"/>
        </w:rPr>
        <w:t>Almusabbihi</w:t>
      </w:r>
      <w:proofErr w:type="spellEnd"/>
    </w:p>
    <w:p w14:paraId="6FA06F6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Manal worked on the Registration page, CSV storage, Registrations List page, Contact form, CSS and responsive design. She also helped with testing and final documentation.</w:t>
      </w:r>
    </w:p>
    <w:p w14:paraId="78DE1EE6" w14:textId="77777777" w:rsidR="00364FA2" w:rsidRPr="00FE1AC8" w:rsidRDefault="00364FA2" w:rsidP="00364FA2">
      <w:pPr>
        <w:spacing w:after="0" w:line="360" w:lineRule="auto"/>
        <w:rPr>
          <w:rFonts w:ascii="Times New Roman" w:eastAsia="Times New Roman" w:hAnsi="Times New Roman" w:cs="Times New Roman"/>
        </w:rPr>
      </w:pPr>
    </w:p>
    <w:p w14:paraId="7C545A02"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4B0DF3B0"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714A959B"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555A4003"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025691BA"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Mid-Project Progress Report</w:t>
      </w:r>
    </w:p>
    <w:p w14:paraId="4E214FDB"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Work Completed During This Period</w:t>
      </w:r>
    </w:p>
    <w:p w14:paraId="6F0162B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During the first three weeks, we selected the idea of Campus Events Hub. We decided to create the website for a fictional University IT Club.</w:t>
      </w:r>
    </w:p>
    <w:p w14:paraId="2336103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We prepared the sitemap and decided the main pages of the website. These pages were Home, Events, Event Details, Registration, Registrations List and About/Contact.</w:t>
      </w:r>
    </w:p>
    <w:p w14:paraId="6C196EF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also started creating the HTML pages and the main CSS design. We added the navigation bar, event cards, forms and table.</w:t>
      </w:r>
    </w:p>
    <w:p w14:paraId="26C3CBA9"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One Key Decision Made</w:t>
      </w:r>
    </w:p>
    <w:p w14:paraId="4068CD8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One important decision was to use a PHP array for the events and a CSV file for the registrations.</w:t>
      </w:r>
    </w:p>
    <w:p w14:paraId="0FA1007F"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selected CSV because the website is small and does not need a complete database system. It was also easier to run using XAMPP without starting MySQL.</w:t>
      </w:r>
    </w:p>
    <w:p w14:paraId="2E9CBCD0"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One Problem Encountered</w:t>
      </w:r>
    </w:p>
    <w:p w14:paraId="4E0445A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One problem was repeating the same header, navigation and footer code on every page.</w:t>
      </w:r>
    </w:p>
    <w:p w14:paraId="14F06266"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We solved this problem by creating shared </w:t>
      </w:r>
      <w:proofErr w:type="spellStart"/>
      <w:r w:rsidRPr="00FE1AC8">
        <w:rPr>
          <w:rFonts w:ascii="Courier New" w:eastAsia="Times New Roman" w:hAnsi="Courier New" w:cs="Courier New"/>
        </w:rPr>
        <w:t>header.php</w:t>
      </w:r>
      <w:proofErr w:type="spellEnd"/>
      <w:r w:rsidRPr="00FE1AC8">
        <w:rPr>
          <w:rFonts w:ascii="Times New Roman" w:eastAsia="Times New Roman" w:hAnsi="Times New Roman" w:cs="Times New Roman"/>
        </w:rPr>
        <w:t xml:space="preserve"> and </w:t>
      </w:r>
      <w:proofErr w:type="spellStart"/>
      <w:r w:rsidRPr="00FE1AC8">
        <w:rPr>
          <w:rFonts w:ascii="Courier New" w:eastAsia="Times New Roman" w:hAnsi="Courier New" w:cs="Courier New"/>
        </w:rPr>
        <w:t>footer.php</w:t>
      </w:r>
      <w:proofErr w:type="spellEnd"/>
      <w:r w:rsidRPr="00FE1AC8">
        <w:rPr>
          <w:rFonts w:ascii="Times New Roman" w:eastAsia="Times New Roman" w:hAnsi="Times New Roman" w:cs="Times New Roman"/>
        </w:rPr>
        <w:t xml:space="preserve"> files. We then used </w:t>
      </w:r>
      <w:proofErr w:type="gramStart"/>
      <w:r w:rsidRPr="00FE1AC8">
        <w:rPr>
          <w:rFonts w:ascii="Courier New" w:eastAsia="Times New Roman" w:hAnsi="Courier New" w:cs="Courier New"/>
        </w:rPr>
        <w:t>require</w:t>
      </w:r>
      <w:proofErr w:type="gramEnd"/>
      <w:r w:rsidRPr="00FE1AC8">
        <w:rPr>
          <w:rFonts w:ascii="Times New Roman" w:eastAsia="Times New Roman" w:hAnsi="Times New Roman" w:cs="Times New Roman"/>
        </w:rPr>
        <w:t xml:space="preserve"> to include them on all pages.</w:t>
      </w:r>
    </w:p>
    <w:p w14:paraId="64FB90E9"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Plan for the Next Period</w:t>
      </w:r>
    </w:p>
    <w:p w14:paraId="21F31AC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For the next period, we planned to complete the PHP work.</w:t>
      </w:r>
    </w:p>
    <w:p w14:paraId="06571FD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planned to display the events using loops, create the Event Details page using GET, process the forms using POST, validate the information and save registrations in a CSV file.</w:t>
      </w:r>
    </w:p>
    <w:p w14:paraId="576DED0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We also planned to test all website pages and fix any remaining errors.</w:t>
      </w:r>
    </w:p>
    <w:p w14:paraId="2F2BD30E"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Group Members’ Participation</w:t>
      </w:r>
    </w:p>
    <w:p w14:paraId="3F4C96E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project idea, sitemap and Home page.</w:t>
      </w:r>
    </w:p>
    <w:p w14:paraId="7846EFF0"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Lamya Alotaibi worked on the Events page, Event Details page and event information.</w:t>
      </w:r>
    </w:p>
    <w:p w14:paraId="546FD55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worked on the Registration page, CSS, CSV storage and testing.</w:t>
      </w:r>
    </w:p>
    <w:p w14:paraId="6157DD31" w14:textId="77777777" w:rsidR="00364FA2" w:rsidRPr="00FE1AC8" w:rsidRDefault="00364FA2" w:rsidP="00364FA2">
      <w:pPr>
        <w:spacing w:after="0" w:line="360" w:lineRule="auto"/>
        <w:rPr>
          <w:rFonts w:ascii="Times New Roman" w:eastAsia="Times New Roman" w:hAnsi="Times New Roman" w:cs="Times New Roman"/>
        </w:rPr>
      </w:pPr>
    </w:p>
    <w:p w14:paraId="02CD8D4D"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tl/>
        </w:rPr>
      </w:pPr>
      <w:r w:rsidRPr="00FE1AC8">
        <w:rPr>
          <w:rFonts w:ascii="Times New Roman" w:eastAsia="Times New Roman" w:hAnsi="Times New Roman" w:cs="Times New Roman"/>
          <w:b/>
          <w:bCs/>
          <w:kern w:val="36"/>
          <w:sz w:val="48"/>
          <w:szCs w:val="48"/>
        </w:rPr>
        <w:t>Progress Log</w:t>
      </w:r>
    </w:p>
    <w:p w14:paraId="22B2770D"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1</w:t>
      </w:r>
    </w:p>
    <w:p w14:paraId="338DEA6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20 June 2026</w:t>
      </w:r>
    </w:p>
    <w:p w14:paraId="6666DA4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selected the Campus Events Hub idea and discussed the purpose of the website. We decided to create it for a fictional University IT Club. We also selected the main pages and divided the tasks.</w:t>
      </w:r>
    </w:p>
    <w:p w14:paraId="12D15DC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project idea and sitemap.</w:t>
      </w:r>
    </w:p>
    <w:p w14:paraId="0506FEF9"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suggested the main pages and event types.</w:t>
      </w:r>
    </w:p>
    <w:p w14:paraId="787056F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helped prepare the first page sketches and divide the tasks.</w:t>
      </w:r>
    </w:p>
    <w:p w14:paraId="08C550FF"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65DA84EB" wp14:editId="0B2A1E17">
            <wp:extent cx="5274310" cy="2750820"/>
            <wp:effectExtent l="0" t="0" r="0" b="5080"/>
            <wp:docPr id="103152158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21589" name="صورة 10315215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750820"/>
                    </a:xfrm>
                    <a:prstGeom prst="rect">
                      <a:avLst/>
                    </a:prstGeom>
                  </pic:spPr>
                </pic:pic>
              </a:graphicData>
            </a:graphic>
          </wp:inline>
        </w:drawing>
      </w:r>
    </w:p>
    <w:p w14:paraId="14C10581" w14:textId="77777777" w:rsidR="00364FA2" w:rsidRPr="00FE1AC8" w:rsidRDefault="00364FA2" w:rsidP="00364FA2">
      <w:pPr>
        <w:spacing w:after="0" w:line="360" w:lineRule="auto"/>
        <w:rPr>
          <w:rFonts w:ascii="Times New Roman" w:eastAsia="Times New Roman" w:hAnsi="Times New Roman" w:cs="Times New Roman"/>
        </w:rPr>
      </w:pPr>
    </w:p>
    <w:p w14:paraId="4BFCE88D"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2</w:t>
      </w:r>
    </w:p>
    <w:p w14:paraId="40723606"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27 June 2026</w:t>
      </w:r>
    </w:p>
    <w:p w14:paraId="788F64F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created the basic HTML pages and connected them using the navigation bar. We prepared the Home, Events, Registration, Registrations List and About/Contact pages.</w:t>
      </w:r>
    </w:p>
    <w:p w14:paraId="30220B76"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Home page.</w:t>
      </w:r>
    </w:p>
    <w:p w14:paraId="251E87B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worked on the Events and Event Details pages.</w:t>
      </w:r>
    </w:p>
    <w:p w14:paraId="1F48FC6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worked on the Registration and About/Contact pages.</w:t>
      </w:r>
    </w:p>
    <w:p w14:paraId="4E08BAF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69D10F5A" wp14:editId="1446D5FA">
            <wp:extent cx="5274310" cy="2728595"/>
            <wp:effectExtent l="0" t="0" r="0" b="1905"/>
            <wp:docPr id="151782469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24694" name="صورة 15178246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28595"/>
                    </a:xfrm>
                    <a:prstGeom prst="rect">
                      <a:avLst/>
                    </a:prstGeom>
                  </pic:spPr>
                </pic:pic>
              </a:graphicData>
            </a:graphic>
          </wp:inline>
        </w:drawing>
      </w:r>
    </w:p>
    <w:p w14:paraId="3FFA4A23"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3</w:t>
      </w:r>
    </w:p>
    <w:p w14:paraId="7FFAEC7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4 July 2026</w:t>
      </w:r>
    </w:p>
    <w:p w14:paraId="584E839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worked on the CSS design. We added the color scheme, navigation bar, event cards, forms, buttons and table. We also added responsive behavior for small screens.</w:t>
      </w:r>
    </w:p>
    <w:p w14:paraId="571A58EC"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colors and page layout.</w:t>
      </w:r>
    </w:p>
    <w:p w14:paraId="28D22A41"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styled the navigation bar and event cards.</w:t>
      </w:r>
    </w:p>
    <w:p w14:paraId="21ABD54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styled the forms, table and responsive design.</w:t>
      </w:r>
    </w:p>
    <w:p w14:paraId="5821100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7C8B88F8" wp14:editId="1012984B">
            <wp:extent cx="5274310" cy="2710815"/>
            <wp:effectExtent l="0" t="0" r="0" b="0"/>
            <wp:docPr id="113245447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4474" name="صورة 11324544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710815"/>
                    </a:xfrm>
                    <a:prstGeom prst="rect">
                      <a:avLst/>
                    </a:prstGeom>
                  </pic:spPr>
                </pic:pic>
              </a:graphicData>
            </a:graphic>
          </wp:inline>
        </w:drawing>
      </w:r>
    </w:p>
    <w:p w14:paraId="0771C314"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4</w:t>
      </w:r>
    </w:p>
    <w:p w14:paraId="32558F8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11 July 2026</w:t>
      </w:r>
    </w:p>
    <w:p w14:paraId="176F65B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added PHP to the website. We created shared header and footer files and included them on all pages. We also stored the events in a PHP array and displayed them using loops.</w:t>
      </w:r>
    </w:p>
    <w:p w14:paraId="279ED2A3"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shared header and footer.</w:t>
      </w:r>
    </w:p>
    <w:p w14:paraId="13037BE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added the event array and PHP loops.</w:t>
      </w:r>
    </w:p>
    <w:p w14:paraId="07B5FC3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worked on the Event Details page and tested the GET parameter.</w:t>
      </w:r>
    </w:p>
    <w:p w14:paraId="6B9A21B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34693503" wp14:editId="43237DAB">
            <wp:extent cx="5274310" cy="2743200"/>
            <wp:effectExtent l="0" t="0" r="0" b="0"/>
            <wp:docPr id="183158985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9851" name="صورة 18315898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743200"/>
                    </a:xfrm>
                    <a:prstGeom prst="rect">
                      <a:avLst/>
                    </a:prstGeom>
                  </pic:spPr>
                </pic:pic>
              </a:graphicData>
            </a:graphic>
          </wp:inline>
        </w:drawing>
      </w:r>
    </w:p>
    <w:p w14:paraId="130BA7B2"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5</w:t>
      </w:r>
    </w:p>
    <w:p w14:paraId="412D1F1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18 July 2026</w:t>
      </w:r>
    </w:p>
    <w:p w14:paraId="7B0DD359"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completed the Registration page and added server-side validation. We saved valid registrations in the CSV file and displayed them in an HTML table.</w:t>
      </w:r>
    </w:p>
    <w:p w14:paraId="5C71E70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worked on the registration form fields.</w:t>
      </w:r>
    </w:p>
    <w:p w14:paraId="18B9E951"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worked on form validation.</w:t>
      </w:r>
    </w:p>
    <w:p w14:paraId="2F388B1D"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worked on CSV saving, CSV reading and the Registrations List page.</w:t>
      </w:r>
    </w:p>
    <w:p w14:paraId="273DA45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noProof/>
        </w:rPr>
        <w:drawing>
          <wp:inline distT="0" distB="0" distL="0" distR="0" wp14:anchorId="4398F132" wp14:editId="5D69F077">
            <wp:extent cx="5274310" cy="2736215"/>
            <wp:effectExtent l="0" t="0" r="0" b="0"/>
            <wp:docPr id="118678574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85745" name="صورة 11867857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736215"/>
                    </a:xfrm>
                    <a:prstGeom prst="rect">
                      <a:avLst/>
                    </a:prstGeom>
                  </pic:spPr>
                </pic:pic>
              </a:graphicData>
            </a:graphic>
          </wp:inline>
        </w:drawing>
      </w:r>
    </w:p>
    <w:p w14:paraId="02D6580E" w14:textId="77777777" w:rsidR="00364FA2" w:rsidRPr="00FE1AC8"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FE1AC8">
        <w:rPr>
          <w:rFonts w:ascii="Times New Roman" w:eastAsia="Times New Roman" w:hAnsi="Times New Roman" w:cs="Times New Roman"/>
          <w:b/>
          <w:bCs/>
          <w:sz w:val="36"/>
          <w:szCs w:val="36"/>
        </w:rPr>
        <w:t>Week 6</w:t>
      </w:r>
    </w:p>
    <w:p w14:paraId="73FCB845"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b/>
          <w:bCs/>
        </w:rPr>
        <w:t>Date: 25 July 2026</w:t>
      </w:r>
    </w:p>
    <w:p w14:paraId="41362F32"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This week, we tested the website and fixed the remaining problems. We tested valid and invalid information, event links, CSV storage, Contact form validation and responsive behavior.</w:t>
      </w:r>
    </w:p>
    <w:p w14:paraId="56BD72CB"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Ruba Almuzaini tested the Home and Events pages.</w:t>
      </w:r>
    </w:p>
    <w:p w14:paraId="3CE9C996"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Lamya Alotaibi tested the Event Details and Registration pages.</w:t>
      </w:r>
    </w:p>
    <w:p w14:paraId="6FE75249"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 xml:space="preserve">Manal </w:t>
      </w:r>
      <w:proofErr w:type="spellStart"/>
      <w:r w:rsidRPr="00FE1AC8">
        <w:rPr>
          <w:rFonts w:ascii="Times New Roman" w:eastAsia="Times New Roman" w:hAnsi="Times New Roman" w:cs="Times New Roman"/>
        </w:rPr>
        <w:t>Almusabbihi</w:t>
      </w:r>
      <w:proofErr w:type="spellEnd"/>
      <w:r w:rsidRPr="00FE1AC8">
        <w:rPr>
          <w:rFonts w:ascii="Times New Roman" w:eastAsia="Times New Roman" w:hAnsi="Times New Roman" w:cs="Times New Roman"/>
        </w:rPr>
        <w:t xml:space="preserve"> tested the Contact form, CSV file and final project files.</w:t>
      </w:r>
    </w:p>
    <w:p w14:paraId="184CAFB6" w14:textId="77777777" w:rsidR="00364FA2" w:rsidRDefault="00364FA2" w:rsidP="00364FA2">
      <w:pPr>
        <w:spacing w:before="100" w:beforeAutospacing="1" w:after="100" w:afterAutospacing="1" w:line="360" w:lineRule="auto"/>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rPr>
        <w:lastRenderedPageBreak/>
        <w:t>Screenshot:</w:t>
      </w:r>
      <w:r w:rsidRPr="00FE1AC8">
        <w:rPr>
          <w:rFonts w:ascii="Times New Roman" w:eastAsia="Times New Roman" w:hAnsi="Times New Roman" w:cs="Times New Roman"/>
        </w:rPr>
        <w:br/>
      </w:r>
      <w:r>
        <w:rPr>
          <w:rFonts w:ascii="Times New Roman" w:eastAsia="Times New Roman" w:hAnsi="Times New Roman" w:cs="Times New Roman"/>
          <w:b/>
          <w:bCs/>
          <w:noProof/>
          <w:kern w:val="36"/>
          <w:sz w:val="48"/>
          <w:szCs w:val="48"/>
        </w:rPr>
        <w:drawing>
          <wp:inline distT="0" distB="0" distL="0" distR="0" wp14:anchorId="443AF540" wp14:editId="24DF60EF">
            <wp:extent cx="5274310" cy="2884805"/>
            <wp:effectExtent l="0" t="0" r="0" b="0"/>
            <wp:docPr id="1977314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43" name="صورة 197731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884805"/>
                    </a:xfrm>
                    <a:prstGeom prst="rect">
                      <a:avLst/>
                    </a:prstGeom>
                  </pic:spPr>
                </pic:pic>
              </a:graphicData>
            </a:graphic>
          </wp:inline>
        </w:drawing>
      </w:r>
    </w:p>
    <w:p w14:paraId="50FD8FE4" w14:textId="77777777" w:rsidR="00364FA2" w:rsidRDefault="00364FA2" w:rsidP="00364FA2">
      <w:pPr>
        <w:spacing w:before="100" w:beforeAutospacing="1" w:after="100" w:afterAutospacing="1" w:line="360" w:lineRule="auto"/>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inline distT="0" distB="0" distL="0" distR="0" wp14:anchorId="28966BA5" wp14:editId="2DAC62F9">
            <wp:extent cx="5274310" cy="2695575"/>
            <wp:effectExtent l="0" t="0" r="0" b="0"/>
            <wp:docPr id="1605118473"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8473" name="صورة 16051184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695575"/>
                    </a:xfrm>
                    <a:prstGeom prst="rect">
                      <a:avLst/>
                    </a:prstGeom>
                  </pic:spPr>
                </pic:pic>
              </a:graphicData>
            </a:graphic>
          </wp:inline>
        </w:drawing>
      </w:r>
    </w:p>
    <w:p w14:paraId="2A85EF34"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Project Artifacts</w:t>
      </w:r>
    </w:p>
    <w:p w14:paraId="6F365B67"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lastRenderedPageBreak/>
        <w:t>The complete source code is submitted as a ZIP file.</w:t>
      </w:r>
    </w:p>
    <w:p w14:paraId="135D837E"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The ZIP file contains:</w:t>
      </w:r>
    </w:p>
    <w:p w14:paraId="058A4308"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index.php</w:t>
      </w:r>
      <w:proofErr w:type="spellEnd"/>
    </w:p>
    <w:p w14:paraId="243A3D9C"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events.php</w:t>
      </w:r>
      <w:proofErr w:type="spellEnd"/>
    </w:p>
    <w:p w14:paraId="695A49E2"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event.php</w:t>
      </w:r>
      <w:proofErr w:type="spellEnd"/>
    </w:p>
    <w:p w14:paraId="47D1567E"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register.php</w:t>
      </w:r>
      <w:proofErr w:type="spellEnd"/>
    </w:p>
    <w:p w14:paraId="44EFEF1F"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registrations.php</w:t>
      </w:r>
      <w:proofErr w:type="spellEnd"/>
    </w:p>
    <w:p w14:paraId="43B55FD0"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about.php</w:t>
      </w:r>
      <w:proofErr w:type="spellEnd"/>
    </w:p>
    <w:p w14:paraId="20298974"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w:t>
      </w:r>
      <w:proofErr w:type="spellStart"/>
      <w:r w:rsidRPr="00FE1AC8">
        <w:rPr>
          <w:rFonts w:ascii="Courier New" w:eastAsia="Times New Roman" w:hAnsi="Courier New" w:cs="Courier New"/>
        </w:rPr>
        <w:t>header.php</w:t>
      </w:r>
      <w:proofErr w:type="spellEnd"/>
    </w:p>
    <w:p w14:paraId="748AE747"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w:t>
      </w:r>
      <w:proofErr w:type="spellStart"/>
      <w:r w:rsidRPr="00FE1AC8">
        <w:rPr>
          <w:rFonts w:ascii="Courier New" w:eastAsia="Times New Roman" w:hAnsi="Courier New" w:cs="Courier New"/>
        </w:rPr>
        <w:t>footer.php</w:t>
      </w:r>
      <w:proofErr w:type="spellEnd"/>
    </w:p>
    <w:p w14:paraId="0FD77B38"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includes/events-</w:t>
      </w:r>
      <w:proofErr w:type="spellStart"/>
      <w:r w:rsidRPr="00FE1AC8">
        <w:rPr>
          <w:rFonts w:ascii="Courier New" w:eastAsia="Times New Roman" w:hAnsi="Courier New" w:cs="Courier New"/>
        </w:rPr>
        <w:t>data.php</w:t>
      </w:r>
      <w:proofErr w:type="spellEnd"/>
    </w:p>
    <w:p w14:paraId="589EC086"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proofErr w:type="spellStart"/>
      <w:r w:rsidRPr="00FE1AC8">
        <w:rPr>
          <w:rFonts w:ascii="Courier New" w:eastAsia="Times New Roman" w:hAnsi="Courier New" w:cs="Courier New"/>
        </w:rPr>
        <w:t>css</w:t>
      </w:r>
      <w:proofErr w:type="spellEnd"/>
      <w:r w:rsidRPr="00FE1AC8">
        <w:rPr>
          <w:rFonts w:ascii="Courier New" w:eastAsia="Times New Roman" w:hAnsi="Courier New" w:cs="Courier New"/>
        </w:rPr>
        <w:t>/style.css</w:t>
      </w:r>
    </w:p>
    <w:p w14:paraId="5D4CC2D3"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data/registrations.csv</w:t>
      </w:r>
    </w:p>
    <w:p w14:paraId="64DAF2F0" w14:textId="77777777" w:rsidR="00364FA2" w:rsidRPr="00FE1AC8" w:rsidRDefault="00364FA2" w:rsidP="00364FA2">
      <w:pPr>
        <w:spacing w:after="0" w:line="360" w:lineRule="auto"/>
        <w:rPr>
          <w:rFonts w:ascii="Times New Roman" w:eastAsia="Times New Roman" w:hAnsi="Times New Roman" w:cs="Times New Roman"/>
        </w:rPr>
      </w:pPr>
    </w:p>
    <w:p w14:paraId="3EA6DCAB" w14:textId="77777777" w:rsidR="00364FA2" w:rsidRPr="00FE1AC8"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FE1AC8">
        <w:rPr>
          <w:rFonts w:ascii="Times New Roman" w:eastAsia="Times New Roman" w:hAnsi="Times New Roman" w:cs="Times New Roman"/>
          <w:b/>
          <w:bCs/>
          <w:kern w:val="36"/>
          <w:sz w:val="48"/>
          <w:szCs w:val="48"/>
        </w:rPr>
        <w:t>How to Run</w:t>
      </w:r>
    </w:p>
    <w:p w14:paraId="226C7326" w14:textId="77777777" w:rsidR="00364FA2" w:rsidRPr="00FE1AC8" w:rsidRDefault="00364FA2" w:rsidP="00364FA2">
      <w:pPr>
        <w:numPr>
          <w:ilvl w:val="0"/>
          <w:numId w:val="39"/>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Install XAMPP.</w:t>
      </w:r>
    </w:p>
    <w:p w14:paraId="358A4947" w14:textId="77777777" w:rsidR="00364FA2" w:rsidRPr="00FE1AC8" w:rsidRDefault="00364FA2" w:rsidP="00364FA2">
      <w:pPr>
        <w:numPr>
          <w:ilvl w:val="0"/>
          <w:numId w:val="39"/>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Extract the project ZIP file.</w:t>
      </w:r>
    </w:p>
    <w:p w14:paraId="152A05C8" w14:textId="77777777" w:rsidR="00364FA2" w:rsidRPr="00FE1AC8" w:rsidRDefault="00364FA2" w:rsidP="00364FA2">
      <w:pPr>
        <w:numPr>
          <w:ilvl w:val="0"/>
          <w:numId w:val="39"/>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Copy the project folder into:</w:t>
      </w:r>
    </w:p>
    <w:p w14:paraId="082C8D18"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rPr>
      </w:pPr>
      <w:r w:rsidRPr="00FE1AC8">
        <w:rPr>
          <w:rFonts w:ascii="Courier New" w:eastAsia="Times New Roman" w:hAnsi="Courier New" w:cs="Courier New"/>
        </w:rPr>
        <w:t>C:\xampp\htdocs\</w:t>
      </w:r>
    </w:p>
    <w:p w14:paraId="302D977A" w14:textId="77777777" w:rsidR="00364FA2" w:rsidRPr="00FE1AC8" w:rsidRDefault="00364FA2" w:rsidP="00364FA2">
      <w:pPr>
        <w:numPr>
          <w:ilvl w:val="0"/>
          <w:numId w:val="40"/>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 XAMPP Control Panel.</w:t>
      </w:r>
    </w:p>
    <w:p w14:paraId="60190147" w14:textId="77777777" w:rsidR="00364FA2" w:rsidRPr="00FE1AC8" w:rsidRDefault="00364FA2" w:rsidP="00364FA2">
      <w:pPr>
        <w:numPr>
          <w:ilvl w:val="0"/>
          <w:numId w:val="40"/>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Start Apache.</w:t>
      </w:r>
    </w:p>
    <w:p w14:paraId="3A52F874" w14:textId="77777777" w:rsidR="00364FA2" w:rsidRPr="00FE1AC8" w:rsidRDefault="00364FA2" w:rsidP="00364FA2">
      <w:pPr>
        <w:numPr>
          <w:ilvl w:val="0"/>
          <w:numId w:val="40"/>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 a browser.</w:t>
      </w:r>
    </w:p>
    <w:p w14:paraId="1C12570E" w14:textId="77777777" w:rsidR="00364FA2" w:rsidRPr="00FE1AC8" w:rsidRDefault="00364FA2" w:rsidP="00364FA2">
      <w:pPr>
        <w:numPr>
          <w:ilvl w:val="0"/>
          <w:numId w:val="40"/>
        </w:num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Open:</w:t>
      </w:r>
    </w:p>
    <w:p w14:paraId="06A2708F" w14:textId="77777777" w:rsidR="00364FA2" w:rsidRPr="00FE1AC8" w:rsidRDefault="00364FA2" w:rsidP="0036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heme="majorBidi" w:eastAsia="Times New Roman" w:hAnsiTheme="majorBidi" w:cstheme="majorBidi"/>
        </w:rPr>
      </w:pPr>
      <w:r w:rsidRPr="00FE1AC8">
        <w:rPr>
          <w:rFonts w:asciiTheme="majorBidi" w:eastAsia="Times New Roman" w:hAnsiTheme="majorBidi" w:cstheme="majorBidi"/>
        </w:rPr>
        <w:t>http://localhost/campus-events-hub-complete/index.php</w:t>
      </w:r>
    </w:p>
    <w:p w14:paraId="20C4C178" w14:textId="77777777" w:rsidR="00364FA2" w:rsidRPr="00FE1AC8" w:rsidRDefault="00364FA2" w:rsidP="00364FA2">
      <w:pPr>
        <w:spacing w:before="100" w:beforeAutospacing="1" w:after="100" w:afterAutospacing="1" w:line="360" w:lineRule="auto"/>
        <w:rPr>
          <w:rFonts w:ascii="Times New Roman" w:eastAsia="Times New Roman" w:hAnsi="Times New Roman" w:cs="Times New Roman"/>
        </w:rPr>
      </w:pPr>
      <w:r w:rsidRPr="00FE1AC8">
        <w:rPr>
          <w:rFonts w:ascii="Times New Roman" w:eastAsia="Times New Roman" w:hAnsi="Times New Roman" w:cs="Times New Roman"/>
        </w:rPr>
        <w:t>MySQL is not required because the project uses a CSV file.</w:t>
      </w:r>
    </w:p>
    <w:p w14:paraId="373ECFD1" w14:textId="77777777" w:rsidR="00364FA2" w:rsidRPr="00FE1AC8" w:rsidRDefault="00364FA2" w:rsidP="00364FA2">
      <w:pPr>
        <w:spacing w:after="0" w:line="360" w:lineRule="auto"/>
        <w:rPr>
          <w:rFonts w:ascii="Times New Roman" w:eastAsia="Times New Roman" w:hAnsi="Times New Roman" w:cs="Times New Roman"/>
        </w:rPr>
      </w:pPr>
    </w:p>
    <w:p w14:paraId="7FB759BE"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bookmarkStart w:id="1" w:name="OLE_LINK2"/>
    </w:p>
    <w:p w14:paraId="37FABF8A"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2992F22B" w14:textId="77777777" w:rsidR="00364FA2" w:rsidRDefault="00364FA2" w:rsidP="00364FA2">
      <w:pPr>
        <w:spacing w:before="100" w:beforeAutospacing="1" w:after="100" w:afterAutospacing="1" w:line="360" w:lineRule="auto"/>
        <w:outlineLvl w:val="0"/>
        <w:rPr>
          <w:rFonts w:ascii="Times New Roman" w:eastAsia="Times New Roman" w:hAnsi="Times New Roman" w:cs="Times New Roman"/>
          <w:b/>
          <w:bCs/>
          <w:kern w:val="36"/>
          <w:sz w:val="48"/>
          <w:szCs w:val="48"/>
        </w:rPr>
      </w:pPr>
    </w:p>
    <w:bookmarkEnd w:id="1"/>
    <w:p w14:paraId="056117B8" w14:textId="77777777" w:rsidR="00364FA2" w:rsidRPr="00394E45" w:rsidRDefault="00364FA2" w:rsidP="00364FA2">
      <w:pPr>
        <w:spacing w:before="100" w:beforeAutospacing="1" w:after="100" w:afterAutospacing="1" w:line="360" w:lineRule="auto"/>
        <w:outlineLvl w:val="1"/>
        <w:rPr>
          <w:rFonts w:ascii="Times New Roman" w:eastAsia="Times New Roman" w:hAnsi="Times New Roman" w:cs="Times New Roman"/>
          <w:b/>
          <w:bCs/>
          <w:sz w:val="36"/>
          <w:szCs w:val="36"/>
        </w:rPr>
      </w:pPr>
      <w:r w:rsidRPr="00394E45">
        <w:rPr>
          <w:rFonts w:ascii="Times New Roman" w:eastAsia="Times New Roman" w:hAnsi="Times New Roman" w:cs="Times New Roman"/>
          <w:b/>
          <w:bCs/>
          <w:sz w:val="36"/>
          <w:szCs w:val="36"/>
        </w:rPr>
        <w:t>Reflection</w:t>
      </w:r>
    </w:p>
    <w:p w14:paraId="78D794E1"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During this project, we created a dynamic website called Campus Events Hub. The website displays university events and allows students to register for them. At first, the idea seemed simple, but we found that the PHP part required careful testing, especially the forms and CSV storage.</w:t>
      </w:r>
    </w:p>
    <w:p w14:paraId="01776DEF"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 xml:space="preserve">One of the main challenges was saving the registration information correctly. We wanted the data to remain saved even after refreshing or closing the page. First, we validated the form fields using PHP. After that, we used </w:t>
      </w:r>
      <w:proofErr w:type="spellStart"/>
      <w:r w:rsidRPr="00394E45">
        <w:rPr>
          <w:rFonts w:ascii="Courier New" w:eastAsia="Times New Roman" w:hAnsi="Courier New" w:cs="Courier New"/>
        </w:rPr>
        <w:t>fputcsv</w:t>
      </w:r>
      <w:proofErr w:type="spellEnd"/>
      <w:r w:rsidRPr="00394E45">
        <w:rPr>
          <w:rFonts w:ascii="Times New Roman" w:eastAsia="Times New Roman" w:hAnsi="Times New Roman" w:cs="Times New Roman"/>
        </w:rPr>
        <w:t xml:space="preserve"> to save the correct information in the CSV file. We then created the Registrations List page and used PHP to read the same file and display its contents in a table. We tested this by submitting a registration and checking that it appeared in both the CSV file and the table.</w:t>
      </w:r>
    </w:p>
    <w:p w14:paraId="5DC11668"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We chose CSV instead of MySQL because the project is small and does not contain a large amount of data. CSV was easier to create and run, and it did not require database configuration. We considered using MySQL because it is more organized and more suitable for larger websites. However, it would require creating tables, database connections, and SQL queries. For this project, CSV was enough. The main disadvantage is that CSV is not suitable for a large number of users and does not provide the same level of control as a database.</w:t>
      </w:r>
    </w:p>
    <w:p w14:paraId="5385708B"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 xml:space="preserve">Another challenge was </w:t>
      </w:r>
      <w:proofErr w:type="gramStart"/>
      <w:r w:rsidRPr="00394E45">
        <w:rPr>
          <w:rFonts w:ascii="Times New Roman" w:eastAsia="Times New Roman" w:hAnsi="Times New Roman" w:cs="Times New Roman"/>
        </w:rPr>
        <w:t>form</w:t>
      </w:r>
      <w:proofErr w:type="gramEnd"/>
      <w:r w:rsidRPr="00394E45">
        <w:rPr>
          <w:rFonts w:ascii="Times New Roman" w:eastAsia="Times New Roman" w:hAnsi="Times New Roman" w:cs="Times New Roman"/>
        </w:rPr>
        <w:t xml:space="preserve"> validation. The Registration form needed to reject empty fields, invalid email addresses, and incorrect student IDs. The Contact form also needed to reject messages shorter than </w:t>
      </w:r>
      <w:r w:rsidRPr="00394E45">
        <w:rPr>
          <w:rFonts w:ascii="Times New Roman" w:eastAsia="Times New Roman" w:hAnsi="Times New Roman" w:cs="Times New Roman"/>
        </w:rPr>
        <w:lastRenderedPageBreak/>
        <w:t>ten characters. We tested the forms with invalid information first, and then entered correct information to make sure they worked properly.</w:t>
      </w:r>
    </w:p>
    <w:p w14:paraId="413B64DB"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We used an artificial intelligence tool only for the permitted purposes, including brainstorming, checking small errors, and reviewing the language and wording of the report. We did not use the output without reviewing it. We tested all website pages ourselves using XAMPP, checked the results, and modified anything that did not match the project requirements.</w:t>
      </w:r>
    </w:p>
    <w:p w14:paraId="1E98EFAA" w14:textId="77777777" w:rsidR="00364FA2" w:rsidRPr="00394E45" w:rsidRDefault="00364FA2" w:rsidP="00364FA2">
      <w:pPr>
        <w:spacing w:before="100" w:beforeAutospacing="1" w:after="100" w:afterAutospacing="1" w:line="360" w:lineRule="auto"/>
        <w:rPr>
          <w:rFonts w:ascii="Times New Roman" w:eastAsia="Times New Roman" w:hAnsi="Times New Roman" w:cs="Times New Roman"/>
        </w:rPr>
      </w:pPr>
      <w:r w:rsidRPr="00394E45">
        <w:rPr>
          <w:rFonts w:ascii="Times New Roman" w:eastAsia="Times New Roman" w:hAnsi="Times New Roman" w:cs="Times New Roman"/>
        </w:rPr>
        <w:t>If we had more time, we would use MySQL and add an administrator login page. We would also allow events to be added and edited through the website, prevent duplicate registrations, and include more images. This project helped us understand how HTML, CSS, and PHP can work together to create a dynamic website.</w:t>
      </w:r>
    </w:p>
    <w:bookmarkEnd w:id="0"/>
    <w:p w14:paraId="6C2F18E2" w14:textId="77777777" w:rsidR="00364FA2" w:rsidRDefault="00364FA2" w:rsidP="00364FA2">
      <w:pPr>
        <w:spacing w:before="100" w:beforeAutospacing="1" w:after="100" w:afterAutospacing="1" w:line="360" w:lineRule="auto"/>
        <w:outlineLvl w:val="0"/>
      </w:pPr>
    </w:p>
    <w:p w14:paraId="1971A31C" w14:textId="77777777" w:rsidR="00364FA2" w:rsidRPr="000E5323" w:rsidRDefault="00364FA2" w:rsidP="000E5323">
      <w:pPr>
        <w:spacing w:before="100" w:beforeAutospacing="1" w:after="100" w:afterAutospacing="1" w:line="240" w:lineRule="auto"/>
        <w:rPr>
          <w:rFonts w:ascii="Times New Roman" w:eastAsia="Times New Roman" w:hAnsi="Times New Roman" w:cs="Times New Roman"/>
          <w:color w:val="auto"/>
          <w:sz w:val="24"/>
          <w:szCs w:val="24"/>
          <w:lang w:eastAsia="en-US"/>
        </w:rPr>
      </w:pPr>
    </w:p>
    <w:p w14:paraId="7FA8E866" w14:textId="0C0A759E" w:rsidR="00234FB5" w:rsidRDefault="00234FB5" w:rsidP="0019403A">
      <w:pPr>
        <w:rPr>
          <w:rFonts w:ascii="Times New Roman" w:eastAsiaTheme="majorEastAsia" w:hAnsi="Times New Roman" w:cs="Times New Roman"/>
          <w:b/>
          <w:bCs/>
          <w:color w:val="000000" w:themeColor="text1"/>
          <w:sz w:val="36"/>
          <w:szCs w:val="36"/>
        </w:rPr>
      </w:pPr>
    </w:p>
    <w:sectPr w:rsidR="00234FB5">
      <w:headerReference w:type="default" r:id="rId22"/>
      <w:footerReference w:type="even" r:id="rId23"/>
      <w:footerReference w:type="default" r:id="rId24"/>
      <w:footerReference w:type="firs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E5B8" w14:textId="77777777" w:rsidR="002F1EFC" w:rsidRDefault="002F1EFC">
      <w:pPr>
        <w:spacing w:after="0" w:line="240" w:lineRule="auto"/>
      </w:pPr>
      <w:r>
        <w:separator/>
      </w:r>
    </w:p>
    <w:p w14:paraId="451E907F" w14:textId="77777777" w:rsidR="002F1EFC" w:rsidRDefault="002F1EFC"/>
    <w:p w14:paraId="409A2B02" w14:textId="77777777" w:rsidR="002F1EFC" w:rsidRDefault="002F1EFC"/>
  </w:endnote>
  <w:endnote w:type="continuationSeparator" w:id="0">
    <w:p w14:paraId="01BCE456" w14:textId="77777777" w:rsidR="002F1EFC" w:rsidRDefault="002F1EFC">
      <w:pPr>
        <w:spacing w:after="0" w:line="240" w:lineRule="auto"/>
      </w:pPr>
      <w:r>
        <w:continuationSeparator/>
      </w:r>
    </w:p>
    <w:p w14:paraId="469062A0" w14:textId="77777777" w:rsidR="002F1EFC" w:rsidRDefault="002F1EFC"/>
    <w:p w14:paraId="2C24747D" w14:textId="77777777" w:rsidR="002F1EFC" w:rsidRDefault="002F1E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983" w14:textId="3D16C038" w:rsidR="004F777A" w:rsidRDefault="004F777A">
    <w:pPr>
      <w:pStyle w:val="a5"/>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&#13;&#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FD5" w14:textId="085A2328" w:rsidR="004F777A" w:rsidRDefault="004F777A">
    <w:pPr>
      <w:pStyle w:val="a5"/>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&#13;&#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BEC7" w14:textId="72EB571E" w:rsidR="004F777A" w:rsidRDefault="004F777A">
    <w:pPr>
      <w:pStyle w:val="a5"/>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fD8GA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4ucz8ZhdlScMKOlgX5n5LpGIxvh/LOw&#13;&#10;4Bu9Q8P+CUvZUJdzOlucVWR//O085IMGRDnroJ+cawics+abBj2z66s0DXqLHgw7GrtoTG/T6xDX&#13;&#10;h/aeIM0pfomR0QzJvhnN0lL7ComvwmsICS3xZs53o3nvBzXji0i1WsUkSMsIv9FbI0PpgGCA96V/&#13;&#10;FdacOfBg75FGhYnsHRVDbrjpzOrgQUjkKeA7oAnSggNZRvrOXyjo/lc/Zl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By4fD8GAIAADAEAAAOAAAAAAAAAAAAAAAAAC4CAABkcnMvZTJvRG9jLnhtbFBLAQItABQABgAI&#13;&#10;AAAAIQCzBwRa3AAAAAkBAAAPAAAAAAAAAAAAAAAAAHIEAABkcnMvZG93bnJldi54bWxQSwUGAAAA&#13;&#10;AAQABADzAAAAewUAAAAA&#13;&#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C8" w14:textId="3ABF2B0F" w:rsidR="004F777A" w:rsidRDefault="004F777A">
    <w:pPr>
      <w:pStyle w:val="a5"/>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&#13;&#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0CE8" w14:textId="3BB5597D" w:rsidR="004F777A" w:rsidRDefault="004F777A">
    <w:pPr>
      <w:pStyle w:val="a5"/>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NDNF3kXAgAAMAQAAA4AAAAAAAAAAAAAAAAALgIAAGRycy9lMm9Eb2MueG1sUEsBAi0AFAAGAAgA&#13;&#10;AAAhALMHBFrcAAAACQEAAA8AAAAAAAAAAAAAAAAAcQQAAGRycy9kb3ducmV2LnhtbFBLBQYAAAAA&#13;&#10;BAAEAPMAAAB6BQAAAAA=&#13;&#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E4F1" w14:textId="261752F3" w:rsidR="004F777A" w:rsidRDefault="004F777A">
    <w:pPr>
      <w:pStyle w:val="a5"/>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&#13;&#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45E2" w14:textId="77777777" w:rsidR="002F1EFC" w:rsidRDefault="002F1EFC">
      <w:pPr>
        <w:spacing w:after="0" w:line="240" w:lineRule="auto"/>
      </w:pPr>
      <w:r>
        <w:separator/>
      </w:r>
    </w:p>
    <w:p w14:paraId="7487D321" w14:textId="77777777" w:rsidR="002F1EFC" w:rsidRDefault="002F1EFC"/>
    <w:p w14:paraId="19BB85A3" w14:textId="77777777" w:rsidR="002F1EFC" w:rsidRDefault="002F1EFC"/>
  </w:footnote>
  <w:footnote w:type="continuationSeparator" w:id="0">
    <w:p w14:paraId="5CFE0BE2" w14:textId="77777777" w:rsidR="002F1EFC" w:rsidRDefault="002F1EFC">
      <w:pPr>
        <w:spacing w:after="0" w:line="240" w:lineRule="auto"/>
      </w:pPr>
      <w:r>
        <w:continuationSeparator/>
      </w:r>
    </w:p>
    <w:p w14:paraId="191ABCA3" w14:textId="77777777" w:rsidR="002F1EFC" w:rsidRDefault="002F1EFC"/>
    <w:p w14:paraId="31C38365" w14:textId="77777777" w:rsidR="002F1EFC" w:rsidRDefault="002F1E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a7"/>
          </w:pPr>
        </w:p>
      </w:tc>
      <w:tc>
        <w:tcPr>
          <w:tcW w:w="288" w:type="dxa"/>
        </w:tcPr>
        <w:p w14:paraId="4BF90846" w14:textId="77777777" w:rsidR="00023848" w:rsidRDefault="00023848">
          <w:pPr>
            <w:pStyle w:val="a7"/>
          </w:pPr>
        </w:p>
      </w:tc>
      <w:tc>
        <w:tcPr>
          <w:tcW w:w="8424" w:type="dxa"/>
          <w:shd w:val="clear" w:color="auto" w:fill="000000" w:themeFill="text1"/>
        </w:tcPr>
        <w:p w14:paraId="2BBF4809" w14:textId="77777777" w:rsidR="00023848" w:rsidRDefault="00023848">
          <w:pPr>
            <w:pStyle w:val="a7"/>
          </w:pPr>
        </w:p>
      </w:tc>
    </w:tr>
  </w:tbl>
  <w:p w14:paraId="545C9042" w14:textId="77777777" w:rsidR="00023848" w:rsidRDefault="0002384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0156511D"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364FA2">
            <w:rPr>
              <w:rFonts w:hint="cs"/>
              <w:b w:val="0"/>
              <w:bCs w:val="0"/>
              <w:noProof/>
              <w:rtl/>
            </w:rPr>
            <w:instrText xml:space="preserve">خطأ! استخدم علامة التبويب "الصفحة الرئيسية" لتطبيق </w:instrText>
          </w:r>
          <w:r w:rsidR="00364FA2">
            <w:rPr>
              <w:rFonts w:hint="cs"/>
              <w:b w:val="0"/>
              <w:bCs w:val="0"/>
              <w:noProof/>
            </w:rPr>
            <w:instrText>Heading 1</w:instrText>
          </w:r>
          <w:r w:rsidR="00364FA2">
            <w:rPr>
              <w:rFonts w:hint="cs"/>
              <w:b w:val="0"/>
              <w:bCs w:val="0"/>
              <w:noProof/>
              <w:rtl/>
            </w:rPr>
            <w:instrText xml:space="preserve"> على النص الذي ترغب في أن يظهر هنا.</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364FA2">
            <w:rPr>
              <w:rFonts w:hint="cs"/>
              <w:b w:val="0"/>
              <w:bCs w:val="0"/>
              <w:noProof/>
              <w:rtl/>
            </w:rPr>
            <w:instrText xml:space="preserve">خطأ! استخدم علامة التبويب "الصفحة الرئيسية" لتطبيق </w:instrText>
          </w:r>
          <w:r w:rsidR="00364FA2">
            <w:rPr>
              <w:rFonts w:hint="cs"/>
              <w:b w:val="0"/>
              <w:bCs w:val="0"/>
              <w:noProof/>
            </w:rPr>
            <w:instrText>Heading 1</w:instrText>
          </w:r>
          <w:r w:rsidR="00364FA2">
            <w:rPr>
              <w:rFonts w:hint="cs"/>
              <w:b w:val="0"/>
              <w:bCs w:val="0"/>
              <w:noProof/>
              <w:rtl/>
            </w:rPr>
            <w:instrText xml:space="preserve"> على النص الذي ترغب في أن يظهر هنا.</w:instrText>
          </w:r>
          <w:r>
            <w:rPr>
              <w:noProof/>
            </w:rPr>
            <w:fldChar w:fldCharType="end"/>
          </w:r>
          <w:r>
            <w:instrText xml:space="preserve"> </w:instrText>
          </w:r>
          <w:r>
            <w:fldChar w:fldCharType="separate"/>
          </w:r>
          <w:r w:rsidR="00364FA2">
            <w:rPr>
              <w:rFonts w:hint="cs"/>
              <w:b w:val="0"/>
              <w:bCs w:val="0"/>
              <w:noProof/>
              <w:rtl/>
            </w:rPr>
            <w:t xml:space="preserve">خطأ! استخدم علامة التبويب "الصفحة الرئيسية" لتطبيق </w:t>
          </w:r>
          <w:r w:rsidR="00364FA2">
            <w:rPr>
              <w:rFonts w:hint="cs"/>
              <w:b w:val="0"/>
              <w:bCs w:val="0"/>
              <w:noProof/>
            </w:rPr>
            <w:t>Heading 1</w:t>
          </w:r>
          <w:r w:rsidR="00364FA2">
            <w:rPr>
              <w:rFonts w:hint="cs"/>
              <w:b w:val="0"/>
              <w:bCs w:val="0"/>
              <w:noProof/>
              <w:rtl/>
            </w:rPr>
            <w:t xml:space="preserve"> على النص الذي ترغب في أن يظهر هنا.</w:t>
          </w:r>
          <w:r w:rsidR="00364FA2">
            <w:rPr>
              <w:noProof/>
            </w:rPr>
            <w:t xml:space="preserve">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F794D"/>
    <w:multiLevelType w:val="multilevel"/>
    <w:tmpl w:val="BC0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3A16DE"/>
    <w:multiLevelType w:val="multilevel"/>
    <w:tmpl w:val="02A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D6A06"/>
    <w:multiLevelType w:val="hybridMultilevel"/>
    <w:tmpl w:val="6DFA6FD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722BBC"/>
    <w:multiLevelType w:val="hybridMultilevel"/>
    <w:tmpl w:val="221E2A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BB4A28"/>
    <w:multiLevelType w:val="multilevel"/>
    <w:tmpl w:val="4608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659AA"/>
    <w:multiLevelType w:val="multilevel"/>
    <w:tmpl w:val="467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A1905"/>
    <w:multiLevelType w:val="multilevel"/>
    <w:tmpl w:val="0DEC73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717DF1"/>
    <w:multiLevelType w:val="multilevel"/>
    <w:tmpl w:val="BD1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4" w15:restartNumberingAfterBreak="0">
    <w:nsid w:val="48680792"/>
    <w:multiLevelType w:val="multilevel"/>
    <w:tmpl w:val="423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C0F52"/>
    <w:multiLevelType w:val="multilevel"/>
    <w:tmpl w:val="ED88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9A146C"/>
    <w:multiLevelType w:val="hybridMultilevel"/>
    <w:tmpl w:val="6D748C8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4A3EED"/>
    <w:multiLevelType w:val="hybridMultilevel"/>
    <w:tmpl w:val="A5C4D84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38"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21"/>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23"/>
  </w:num>
  <w:num w:numId="7" w16cid:durableId="1784687753">
    <w:abstractNumId w:val="3"/>
  </w:num>
  <w:num w:numId="8" w16cid:durableId="965701846">
    <w:abstractNumId w:val="12"/>
  </w:num>
  <w:num w:numId="9" w16cid:durableId="1233395845">
    <w:abstractNumId w:val="36"/>
  </w:num>
  <w:num w:numId="10" w16cid:durableId="1384332665">
    <w:abstractNumId w:val="4"/>
  </w:num>
  <w:num w:numId="11" w16cid:durableId="1659533643">
    <w:abstractNumId w:val="39"/>
  </w:num>
  <w:num w:numId="12" w16cid:durableId="1869294240">
    <w:abstractNumId w:val="11"/>
  </w:num>
  <w:num w:numId="13" w16cid:durableId="1811053636">
    <w:abstractNumId w:val="18"/>
  </w:num>
  <w:num w:numId="14" w16cid:durableId="784621160">
    <w:abstractNumId w:val="26"/>
  </w:num>
  <w:num w:numId="15" w16cid:durableId="355467779">
    <w:abstractNumId w:val="38"/>
  </w:num>
  <w:num w:numId="16" w16cid:durableId="1081219649">
    <w:abstractNumId w:val="27"/>
  </w:num>
  <w:num w:numId="17" w16cid:durableId="732968276">
    <w:abstractNumId w:val="17"/>
  </w:num>
  <w:num w:numId="18" w16cid:durableId="2122919960">
    <w:abstractNumId w:val="30"/>
  </w:num>
  <w:num w:numId="19" w16cid:durableId="37121728">
    <w:abstractNumId w:val="19"/>
  </w:num>
  <w:num w:numId="20" w16cid:durableId="872308263">
    <w:abstractNumId w:val="1"/>
  </w:num>
  <w:num w:numId="21" w16cid:durableId="1453938811">
    <w:abstractNumId w:val="16"/>
  </w:num>
  <w:num w:numId="22" w16cid:durableId="2094470250">
    <w:abstractNumId w:val="6"/>
  </w:num>
  <w:num w:numId="23" w16cid:durableId="1302923836">
    <w:abstractNumId w:val="20"/>
  </w:num>
  <w:num w:numId="24" w16cid:durableId="1646735605">
    <w:abstractNumId w:val="34"/>
  </w:num>
  <w:num w:numId="25" w16cid:durableId="983435734">
    <w:abstractNumId w:val="40"/>
  </w:num>
  <w:num w:numId="26" w16cid:durableId="1031151321">
    <w:abstractNumId w:val="28"/>
  </w:num>
  <w:num w:numId="27" w16cid:durableId="1916931996">
    <w:abstractNumId w:val="15"/>
  </w:num>
  <w:num w:numId="28" w16cid:durableId="90862503">
    <w:abstractNumId w:val="29"/>
  </w:num>
  <w:num w:numId="29" w16cid:durableId="1430008640">
    <w:abstractNumId w:val="5"/>
  </w:num>
  <w:num w:numId="30" w16cid:durableId="1004941932">
    <w:abstractNumId w:val="33"/>
  </w:num>
  <w:num w:numId="31" w16cid:durableId="254021342">
    <w:abstractNumId w:val="32"/>
  </w:num>
  <w:num w:numId="32" w16cid:durableId="1626039518">
    <w:abstractNumId w:val="37"/>
    <w:lvlOverride w:ilvl="0">
      <w:startOverride w:val="1"/>
    </w:lvlOverride>
  </w:num>
  <w:num w:numId="33" w16cid:durableId="925959366">
    <w:abstractNumId w:val="24"/>
  </w:num>
  <w:num w:numId="34" w16cid:durableId="1129397491">
    <w:abstractNumId w:val="22"/>
  </w:num>
  <w:num w:numId="35" w16cid:durableId="1021474360">
    <w:abstractNumId w:val="2"/>
  </w:num>
  <w:num w:numId="36" w16cid:durableId="1844540337">
    <w:abstractNumId w:val="7"/>
  </w:num>
  <w:num w:numId="37" w16cid:durableId="877206594">
    <w:abstractNumId w:val="13"/>
  </w:num>
  <w:num w:numId="38" w16cid:durableId="803043381">
    <w:abstractNumId w:val="25"/>
  </w:num>
  <w:num w:numId="39" w16cid:durableId="960695213">
    <w:abstractNumId w:val="10"/>
  </w:num>
  <w:num w:numId="40" w16cid:durableId="1079719646">
    <w:abstractNumId w:val="14"/>
  </w:num>
  <w:num w:numId="41" w16cid:durableId="210657095">
    <w:abstractNumId w:val="35"/>
  </w:num>
  <w:num w:numId="42" w16cid:durableId="1185827900">
    <w:abstractNumId w:val="31"/>
  </w:num>
  <w:num w:numId="43" w16cid:durableId="1992832781">
    <w:abstractNumId w:val="9"/>
  </w:num>
  <w:num w:numId="44" w16cid:durableId="1917131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30C6"/>
    <w:rsid w:val="00062252"/>
    <w:rsid w:val="00063E7E"/>
    <w:rsid w:val="000A2718"/>
    <w:rsid w:val="000B4882"/>
    <w:rsid w:val="000D1243"/>
    <w:rsid w:val="000D22A0"/>
    <w:rsid w:val="000D4C6B"/>
    <w:rsid w:val="000E2631"/>
    <w:rsid w:val="000E3EF6"/>
    <w:rsid w:val="000E5323"/>
    <w:rsid w:val="000F1E1C"/>
    <w:rsid w:val="0012745A"/>
    <w:rsid w:val="001508E3"/>
    <w:rsid w:val="00153B1C"/>
    <w:rsid w:val="001779AF"/>
    <w:rsid w:val="00191B8A"/>
    <w:rsid w:val="0019403A"/>
    <w:rsid w:val="001960A4"/>
    <w:rsid w:val="001B1FCA"/>
    <w:rsid w:val="001B698D"/>
    <w:rsid w:val="001C53C3"/>
    <w:rsid w:val="001F4CA4"/>
    <w:rsid w:val="002027A1"/>
    <w:rsid w:val="00206680"/>
    <w:rsid w:val="00234FB5"/>
    <w:rsid w:val="00251D1B"/>
    <w:rsid w:val="0027269F"/>
    <w:rsid w:val="002B7A24"/>
    <w:rsid w:val="002F1EFC"/>
    <w:rsid w:val="003028F6"/>
    <w:rsid w:val="00312460"/>
    <w:rsid w:val="003146CB"/>
    <w:rsid w:val="003250BF"/>
    <w:rsid w:val="00341020"/>
    <w:rsid w:val="003453DB"/>
    <w:rsid w:val="00350570"/>
    <w:rsid w:val="00353412"/>
    <w:rsid w:val="003562F8"/>
    <w:rsid w:val="00364FA2"/>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840C2"/>
    <w:rsid w:val="00491C52"/>
    <w:rsid w:val="00496101"/>
    <w:rsid w:val="00497408"/>
    <w:rsid w:val="004B7324"/>
    <w:rsid w:val="004C58F7"/>
    <w:rsid w:val="004D2E64"/>
    <w:rsid w:val="004D73EE"/>
    <w:rsid w:val="004E5B03"/>
    <w:rsid w:val="004E7CBE"/>
    <w:rsid w:val="004F777A"/>
    <w:rsid w:val="00513F37"/>
    <w:rsid w:val="00517329"/>
    <w:rsid w:val="00521314"/>
    <w:rsid w:val="00542A84"/>
    <w:rsid w:val="005654C0"/>
    <w:rsid w:val="0058366B"/>
    <w:rsid w:val="0058689F"/>
    <w:rsid w:val="005A0D5D"/>
    <w:rsid w:val="005A2CB4"/>
    <w:rsid w:val="005B301B"/>
    <w:rsid w:val="005C3A69"/>
    <w:rsid w:val="005D1227"/>
    <w:rsid w:val="00612049"/>
    <w:rsid w:val="0062477A"/>
    <w:rsid w:val="006272BE"/>
    <w:rsid w:val="006301F4"/>
    <w:rsid w:val="00631BBD"/>
    <w:rsid w:val="00660AE8"/>
    <w:rsid w:val="00675688"/>
    <w:rsid w:val="006937FB"/>
    <w:rsid w:val="006A68D1"/>
    <w:rsid w:val="006B390A"/>
    <w:rsid w:val="006C507D"/>
    <w:rsid w:val="006D4BB0"/>
    <w:rsid w:val="006D608E"/>
    <w:rsid w:val="00702C07"/>
    <w:rsid w:val="0075090C"/>
    <w:rsid w:val="00750B31"/>
    <w:rsid w:val="00763FB6"/>
    <w:rsid w:val="00766492"/>
    <w:rsid w:val="0077027A"/>
    <w:rsid w:val="00783C35"/>
    <w:rsid w:val="00794C74"/>
    <w:rsid w:val="007B0981"/>
    <w:rsid w:val="007B3501"/>
    <w:rsid w:val="007E0D01"/>
    <w:rsid w:val="007E2442"/>
    <w:rsid w:val="007E33D4"/>
    <w:rsid w:val="007E5ACA"/>
    <w:rsid w:val="007F7DC6"/>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30D8D"/>
    <w:rsid w:val="00937F04"/>
    <w:rsid w:val="009565C2"/>
    <w:rsid w:val="00966585"/>
    <w:rsid w:val="00975C59"/>
    <w:rsid w:val="00977287"/>
    <w:rsid w:val="00982EEA"/>
    <w:rsid w:val="00986F59"/>
    <w:rsid w:val="00995543"/>
    <w:rsid w:val="009B0716"/>
    <w:rsid w:val="009C4FE7"/>
    <w:rsid w:val="009D1907"/>
    <w:rsid w:val="009D6F1F"/>
    <w:rsid w:val="009D7CF0"/>
    <w:rsid w:val="009F0B17"/>
    <w:rsid w:val="00A02E4B"/>
    <w:rsid w:val="00A24678"/>
    <w:rsid w:val="00A32274"/>
    <w:rsid w:val="00A424A0"/>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05726"/>
    <w:rsid w:val="00B11159"/>
    <w:rsid w:val="00B4784E"/>
    <w:rsid w:val="00B53A65"/>
    <w:rsid w:val="00B57D74"/>
    <w:rsid w:val="00B757AC"/>
    <w:rsid w:val="00B81983"/>
    <w:rsid w:val="00B916D5"/>
    <w:rsid w:val="00B924E4"/>
    <w:rsid w:val="00B92CC5"/>
    <w:rsid w:val="00BB12BD"/>
    <w:rsid w:val="00BC778F"/>
    <w:rsid w:val="00BE498F"/>
    <w:rsid w:val="00BF0455"/>
    <w:rsid w:val="00BF3D56"/>
    <w:rsid w:val="00C00EF6"/>
    <w:rsid w:val="00C0328A"/>
    <w:rsid w:val="00C27B90"/>
    <w:rsid w:val="00C31584"/>
    <w:rsid w:val="00C32683"/>
    <w:rsid w:val="00C33C21"/>
    <w:rsid w:val="00C574A4"/>
    <w:rsid w:val="00C8382D"/>
    <w:rsid w:val="00CA0B02"/>
    <w:rsid w:val="00CB5E2C"/>
    <w:rsid w:val="00CC27FC"/>
    <w:rsid w:val="00CD4929"/>
    <w:rsid w:val="00CD7BE1"/>
    <w:rsid w:val="00CF052D"/>
    <w:rsid w:val="00D21851"/>
    <w:rsid w:val="00D277F8"/>
    <w:rsid w:val="00D27897"/>
    <w:rsid w:val="00D568E3"/>
    <w:rsid w:val="00D707B8"/>
    <w:rsid w:val="00D7388D"/>
    <w:rsid w:val="00D75802"/>
    <w:rsid w:val="00D9328B"/>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12AC6"/>
    <w:rsid w:val="00F14B36"/>
    <w:rsid w:val="00F221FB"/>
    <w:rsid w:val="00F56DAE"/>
    <w:rsid w:val="00F6219A"/>
    <w:rsid w:val="00F63908"/>
    <w:rsid w:val="00F63FCE"/>
    <w:rsid w:val="00F77A72"/>
    <w:rsid w:val="00F84D59"/>
    <w:rsid w:val="00F854EF"/>
    <w:rsid w:val="00F93D65"/>
    <w:rsid w:val="00FB205F"/>
    <w:rsid w:val="00FB3FB6"/>
    <w:rsid w:val="00FC00A1"/>
    <w:rsid w:val="00FC41D8"/>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9"/>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9"/>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Body Text"/>
    <w:basedOn w:val="a1"/>
    <w:link w:val="Char9"/>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Char9">
    <w:name w:val="نص أساسي Char"/>
    <w:basedOn w:val="a2"/>
    <w:link w:val="af6"/>
    <w:uiPriority w:val="1"/>
    <w:rsid w:val="00023848"/>
    <w:rPr>
      <w:rFonts w:ascii="Cambria" w:eastAsia="Cambria" w:hAnsi="Cambria" w:cs="Cambria"/>
      <w:color w:val="auto"/>
      <w:sz w:val="24"/>
      <w:szCs w:val="24"/>
      <w:lang w:eastAsia="en-US"/>
    </w:rPr>
  </w:style>
  <w:style w:type="character" w:customStyle="1" w:styleId="3Char">
    <w:name w:val="عنوان 3 Char"/>
    <w:basedOn w:val="a2"/>
    <w:link w:val="30"/>
    <w:uiPriority w:val="1"/>
    <w:semiHidden/>
    <w:rsid w:val="00CB5E2C"/>
    <w:rPr>
      <w:rFonts w:asciiTheme="majorHAnsi" w:eastAsiaTheme="majorEastAsia" w:hAnsiTheme="majorHAnsi" w:cstheme="majorBidi"/>
      <w:color w:val="7F1D09" w:themeColor="accent1" w:themeShade="7F"/>
      <w:sz w:val="24"/>
      <w:szCs w:val="24"/>
    </w:rPr>
  </w:style>
  <w:style w:type="paragraph" w:styleId="af7">
    <w:name w:val="Normal (Web)"/>
    <w:basedOn w:val="a1"/>
    <w:uiPriority w:val="99"/>
    <w:semiHidden/>
    <w:unhideWhenUsed/>
    <w:rsid w:val="000E532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0E53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E2631"/>
    <w:rsid w:val="001A231E"/>
    <w:rsid w:val="001A632E"/>
    <w:rsid w:val="00207E49"/>
    <w:rsid w:val="00324ACF"/>
    <w:rsid w:val="003363A3"/>
    <w:rsid w:val="00351A43"/>
    <w:rsid w:val="004A7EE6"/>
    <w:rsid w:val="004E5B03"/>
    <w:rsid w:val="00505371"/>
    <w:rsid w:val="005443A0"/>
    <w:rsid w:val="00553923"/>
    <w:rsid w:val="005654C0"/>
    <w:rsid w:val="0058366B"/>
    <w:rsid w:val="005A0D5D"/>
    <w:rsid w:val="005E024E"/>
    <w:rsid w:val="006400C0"/>
    <w:rsid w:val="00660EF5"/>
    <w:rsid w:val="00695677"/>
    <w:rsid w:val="006A64A4"/>
    <w:rsid w:val="008A4AE7"/>
    <w:rsid w:val="008C453E"/>
    <w:rsid w:val="00902777"/>
    <w:rsid w:val="00920ECF"/>
    <w:rsid w:val="00977680"/>
    <w:rsid w:val="009D1907"/>
    <w:rsid w:val="00A53609"/>
    <w:rsid w:val="00A63CB5"/>
    <w:rsid w:val="00A6711E"/>
    <w:rsid w:val="00AA2E3F"/>
    <w:rsid w:val="00AC3A9C"/>
    <w:rsid w:val="00AE64A2"/>
    <w:rsid w:val="00B4602D"/>
    <w:rsid w:val="00C346F5"/>
    <w:rsid w:val="00C40158"/>
    <w:rsid w:val="00C711DA"/>
    <w:rsid w:val="00C77297"/>
    <w:rsid w:val="00C82562"/>
    <w:rsid w:val="00CC6F9F"/>
    <w:rsid w:val="00D248BA"/>
    <w:rsid w:val="00D56FB7"/>
    <w:rsid w:val="00D80FA0"/>
    <w:rsid w:val="00E552F8"/>
    <w:rsid w:val="00EF7AF5"/>
    <w:rsid w:val="00F03AA6"/>
    <w:rsid w:val="00F076B8"/>
    <w:rsid w:val="00F71247"/>
    <w:rsid w:val="00F93D65"/>
    <w:rsid w:val="00FB64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0</TotalTime>
  <Pages>31</Pages>
  <Words>3387</Words>
  <Characters>19308</Characters>
  <Application>Microsoft Office Word</Application>
  <DocSecurity>0</DocSecurity>
  <Lines>160</Lines>
  <Paragraphs>45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Emad Yamani</cp:lastModifiedBy>
  <cp:revision>2</cp:revision>
  <cp:lastPrinted>2022-02-16T16:04:00Z</cp:lastPrinted>
  <dcterms:created xsi:type="dcterms:W3CDTF">2026-08-01T18:56:00Z</dcterms:created>
  <dcterms:modified xsi:type="dcterms:W3CDTF">2026-08-01T18:56:00Z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